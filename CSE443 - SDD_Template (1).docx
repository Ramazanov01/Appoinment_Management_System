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0E35EE8B" w:rsidR="008C38F4" w:rsidRPr="008C38F4" w:rsidRDefault="001D6C4D" w:rsidP="008C38F4">
      <w:pPr>
        <w:pStyle w:val="Title"/>
        <w:rPr>
          <w:lang w:val="en-US"/>
        </w:rPr>
      </w:pPr>
      <w:r>
        <w:rPr>
          <w:lang w:val="en-US"/>
        </w:rPr>
        <w:t>SOFTWARE</w:t>
      </w:r>
      <w:r w:rsidR="008C38F4">
        <w:rPr>
          <w:lang w:val="en-US"/>
        </w:rPr>
        <w:t xml:space="preserve"> </w:t>
      </w:r>
      <w:r>
        <w:rPr>
          <w:lang w:val="en-US"/>
        </w:rPr>
        <w:t xml:space="preserve">DESIGN </w:t>
      </w:r>
      <w:r w:rsidR="008C38F4">
        <w:rPr>
          <w:lang w:val="en-US"/>
        </w:rPr>
        <w:t>DOCUMENT</w:t>
      </w:r>
      <w:r w:rsidR="008C38F4">
        <w:rPr>
          <w:lang w:val="en-US"/>
        </w:rPr>
        <w:br/>
        <w:t>for</w:t>
      </w:r>
      <w:r w:rsidR="008C38F4">
        <w:rPr>
          <w:lang w:val="en-US"/>
        </w:rPr>
        <w:br/>
      </w:r>
      <w:r w:rsidR="005C3030">
        <w:rPr>
          <w:lang w:val="en-US"/>
        </w:rPr>
        <w:t>APPOINTMENT MANAGEMENT SYSTEM</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5BDEAC80" w14:textId="77777777" w:rsidR="008C38F4" w:rsidRDefault="008C38F4" w:rsidP="008C38F4">
      <w:pPr>
        <w:jc w:val="center"/>
        <w:rPr>
          <w:lang w:val="en-US"/>
        </w:rPr>
      </w:pP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618DE54B" w14:textId="06CE6209" w:rsidR="008C38F4" w:rsidRDefault="008C38F4" w:rsidP="005C3030">
      <w:pPr>
        <w:jc w:val="center"/>
        <w:rPr>
          <w:b/>
          <w:bCs/>
          <w:lang w:val="en-US"/>
        </w:rPr>
      </w:pPr>
      <w:r w:rsidRPr="008C38F4">
        <w:rPr>
          <w:b/>
          <w:bCs/>
          <w:lang w:val="en-US"/>
        </w:rPr>
        <w:t xml:space="preserve">Prepared </w:t>
      </w:r>
      <w:r>
        <w:rPr>
          <w:b/>
          <w:bCs/>
          <w:lang w:val="en-US"/>
        </w:rPr>
        <w:t>b</w:t>
      </w:r>
      <w:r w:rsidRPr="008C38F4">
        <w:rPr>
          <w:b/>
          <w:bCs/>
          <w:lang w:val="en-US"/>
        </w:rPr>
        <w:t>y</w:t>
      </w:r>
    </w:p>
    <w:p w14:paraId="5C1440AA" w14:textId="0C9C2067" w:rsidR="005C3030" w:rsidRDefault="005C3030" w:rsidP="005C3030">
      <w:pPr>
        <w:jc w:val="center"/>
        <w:rPr>
          <w:b/>
          <w:bCs/>
          <w:lang w:val="en-US"/>
        </w:rPr>
      </w:pPr>
      <w:r>
        <w:rPr>
          <w:b/>
          <w:bCs/>
          <w:lang w:val="en-US"/>
        </w:rPr>
        <w:t>Mustafa BALABAN</w:t>
      </w:r>
    </w:p>
    <w:p w14:paraId="2EE7577D" w14:textId="71ABFA12" w:rsidR="005C3030" w:rsidRDefault="005C3030" w:rsidP="005C3030">
      <w:pPr>
        <w:jc w:val="center"/>
        <w:rPr>
          <w:b/>
          <w:bCs/>
          <w:lang w:val="en-US"/>
        </w:rPr>
      </w:pPr>
      <w:r>
        <w:rPr>
          <w:b/>
          <w:bCs/>
          <w:lang w:val="en-US"/>
        </w:rPr>
        <w:t>Kamil DURU</w:t>
      </w:r>
    </w:p>
    <w:p w14:paraId="7FF0F537" w14:textId="17823C79" w:rsidR="005C3030" w:rsidRDefault="005C3030" w:rsidP="005C3030">
      <w:pPr>
        <w:jc w:val="center"/>
        <w:rPr>
          <w:b/>
          <w:bCs/>
          <w:lang w:val="en-US"/>
        </w:rPr>
      </w:pPr>
      <w:proofErr w:type="spellStart"/>
      <w:r>
        <w:rPr>
          <w:b/>
          <w:bCs/>
          <w:lang w:val="en-US"/>
        </w:rPr>
        <w:t>Husniddin</w:t>
      </w:r>
      <w:proofErr w:type="spellEnd"/>
      <w:r>
        <w:rPr>
          <w:b/>
          <w:bCs/>
          <w:lang w:val="en-US"/>
        </w:rPr>
        <w:t xml:space="preserve"> RAMAZANOV</w:t>
      </w:r>
    </w:p>
    <w:p w14:paraId="697325DF" w14:textId="2E0B7956" w:rsidR="005C3030" w:rsidRPr="005C3030" w:rsidRDefault="005C3030" w:rsidP="005C3030">
      <w:pPr>
        <w:jc w:val="center"/>
        <w:rPr>
          <w:b/>
          <w:bCs/>
          <w:lang w:val="en-US"/>
        </w:rPr>
      </w:pPr>
      <w:r>
        <w:rPr>
          <w:b/>
          <w:bCs/>
          <w:lang w:val="en-US"/>
        </w:rPr>
        <w:t>Onur BİLGİN</w:t>
      </w:r>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0101806E" w14:textId="362FCD3C" w:rsidR="00DC7A9E"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00DC7A9E" w:rsidRPr="00684034">
        <w:rPr>
          <w:noProof/>
          <w:lang w:val="en-US"/>
        </w:rPr>
        <w:t>1</w:t>
      </w:r>
      <w:r w:rsidR="00DC7A9E">
        <w:rPr>
          <w:rFonts w:asciiTheme="minorHAnsi" w:eastAsiaTheme="minorEastAsia" w:hAnsiTheme="minorHAnsi"/>
          <w:noProof/>
          <w:kern w:val="2"/>
          <w:sz w:val="24"/>
          <w:szCs w:val="24"/>
          <w:lang w:val="en-US"/>
          <w14:ligatures w14:val="standardContextual"/>
        </w:rPr>
        <w:tab/>
      </w:r>
      <w:r w:rsidR="00DC7A9E" w:rsidRPr="00684034">
        <w:rPr>
          <w:noProof/>
          <w:lang w:val="en-US"/>
        </w:rPr>
        <w:t>Introduction</w:t>
      </w:r>
      <w:r w:rsidR="00DC7A9E">
        <w:rPr>
          <w:noProof/>
        </w:rPr>
        <w:tab/>
      </w:r>
      <w:r w:rsidR="00DC7A9E">
        <w:rPr>
          <w:noProof/>
        </w:rPr>
        <w:fldChar w:fldCharType="begin"/>
      </w:r>
      <w:r w:rsidR="00DC7A9E">
        <w:rPr>
          <w:noProof/>
        </w:rPr>
        <w:instrText xml:space="preserve"> PAGEREF _Toc216036300 \h </w:instrText>
      </w:r>
      <w:r w:rsidR="00DC7A9E">
        <w:rPr>
          <w:noProof/>
        </w:rPr>
      </w:r>
      <w:r w:rsidR="00DC7A9E">
        <w:rPr>
          <w:noProof/>
        </w:rPr>
        <w:fldChar w:fldCharType="separate"/>
      </w:r>
      <w:r w:rsidR="00DC7A9E">
        <w:rPr>
          <w:noProof/>
        </w:rPr>
        <w:t>3</w:t>
      </w:r>
      <w:r w:rsidR="00DC7A9E">
        <w:rPr>
          <w:noProof/>
        </w:rPr>
        <w:fldChar w:fldCharType="end"/>
      </w:r>
    </w:p>
    <w:p w14:paraId="31A89BF5" w14:textId="75F6D061"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1.1</w:t>
      </w:r>
      <w:r>
        <w:rPr>
          <w:rFonts w:asciiTheme="minorHAnsi" w:eastAsiaTheme="minorEastAsia" w:hAnsiTheme="minorHAnsi"/>
          <w:noProof/>
          <w:kern w:val="2"/>
          <w:sz w:val="24"/>
          <w:szCs w:val="24"/>
          <w:lang w:val="en-US"/>
          <w14:ligatures w14:val="standardContextual"/>
        </w:rPr>
        <w:tab/>
      </w:r>
      <w:r w:rsidRPr="00684034">
        <w:rPr>
          <w:noProof/>
          <w:lang w:val="en-US"/>
        </w:rPr>
        <w:t>Purpose of the system</w:t>
      </w:r>
      <w:r>
        <w:rPr>
          <w:noProof/>
        </w:rPr>
        <w:tab/>
      </w:r>
      <w:r>
        <w:rPr>
          <w:noProof/>
        </w:rPr>
        <w:fldChar w:fldCharType="begin"/>
      </w:r>
      <w:r>
        <w:rPr>
          <w:noProof/>
        </w:rPr>
        <w:instrText xml:space="preserve"> PAGEREF _Toc216036301 \h </w:instrText>
      </w:r>
      <w:r>
        <w:rPr>
          <w:noProof/>
        </w:rPr>
      </w:r>
      <w:r>
        <w:rPr>
          <w:noProof/>
        </w:rPr>
        <w:fldChar w:fldCharType="separate"/>
      </w:r>
      <w:r>
        <w:rPr>
          <w:noProof/>
        </w:rPr>
        <w:t>3</w:t>
      </w:r>
      <w:r>
        <w:rPr>
          <w:noProof/>
        </w:rPr>
        <w:fldChar w:fldCharType="end"/>
      </w:r>
    </w:p>
    <w:p w14:paraId="2C73CEFD" w14:textId="0FB7026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1.2</w:t>
      </w:r>
      <w:r>
        <w:rPr>
          <w:rFonts w:asciiTheme="minorHAnsi" w:eastAsiaTheme="minorEastAsia" w:hAnsiTheme="minorHAnsi"/>
          <w:noProof/>
          <w:kern w:val="2"/>
          <w:sz w:val="24"/>
          <w:szCs w:val="24"/>
          <w:lang w:val="en-US"/>
          <w14:ligatures w14:val="standardContextual"/>
        </w:rPr>
        <w:tab/>
      </w:r>
      <w:r w:rsidRPr="00684034">
        <w:rPr>
          <w:noProof/>
          <w:lang w:val="en-US"/>
        </w:rPr>
        <w:t>Design goals</w:t>
      </w:r>
      <w:r>
        <w:rPr>
          <w:noProof/>
        </w:rPr>
        <w:tab/>
      </w:r>
      <w:r>
        <w:rPr>
          <w:noProof/>
        </w:rPr>
        <w:fldChar w:fldCharType="begin"/>
      </w:r>
      <w:r>
        <w:rPr>
          <w:noProof/>
        </w:rPr>
        <w:instrText xml:space="preserve"> PAGEREF _Toc216036302 \h </w:instrText>
      </w:r>
      <w:r>
        <w:rPr>
          <w:noProof/>
        </w:rPr>
      </w:r>
      <w:r>
        <w:rPr>
          <w:noProof/>
        </w:rPr>
        <w:fldChar w:fldCharType="separate"/>
      </w:r>
      <w:r>
        <w:rPr>
          <w:noProof/>
        </w:rPr>
        <w:t>3</w:t>
      </w:r>
      <w:r>
        <w:rPr>
          <w:noProof/>
        </w:rPr>
        <w:fldChar w:fldCharType="end"/>
      </w:r>
    </w:p>
    <w:p w14:paraId="71D87BBD" w14:textId="2E0C72E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1.3</w:t>
      </w:r>
      <w:r>
        <w:rPr>
          <w:rFonts w:asciiTheme="minorHAnsi" w:eastAsiaTheme="minorEastAsia" w:hAnsiTheme="minorHAnsi"/>
          <w:noProof/>
          <w:kern w:val="2"/>
          <w:sz w:val="24"/>
          <w:szCs w:val="24"/>
          <w:lang w:val="en-US"/>
          <w14:ligatures w14:val="standardContextual"/>
        </w:rPr>
        <w:tab/>
      </w:r>
      <w:r w:rsidRPr="00684034">
        <w:rPr>
          <w:noProof/>
          <w:lang w:val="en-US"/>
        </w:rPr>
        <w:t>Definitions, acronyms, and abbreviations</w:t>
      </w:r>
      <w:r>
        <w:rPr>
          <w:noProof/>
        </w:rPr>
        <w:tab/>
      </w:r>
      <w:r>
        <w:rPr>
          <w:noProof/>
        </w:rPr>
        <w:fldChar w:fldCharType="begin"/>
      </w:r>
      <w:r>
        <w:rPr>
          <w:noProof/>
        </w:rPr>
        <w:instrText xml:space="preserve"> PAGEREF _Toc216036303 \h </w:instrText>
      </w:r>
      <w:r>
        <w:rPr>
          <w:noProof/>
        </w:rPr>
      </w:r>
      <w:r>
        <w:rPr>
          <w:noProof/>
        </w:rPr>
        <w:fldChar w:fldCharType="separate"/>
      </w:r>
      <w:r>
        <w:rPr>
          <w:noProof/>
        </w:rPr>
        <w:t>3</w:t>
      </w:r>
      <w:r>
        <w:rPr>
          <w:noProof/>
        </w:rPr>
        <w:fldChar w:fldCharType="end"/>
      </w:r>
    </w:p>
    <w:p w14:paraId="190FF038" w14:textId="0736B34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1.4</w:t>
      </w:r>
      <w:r>
        <w:rPr>
          <w:rFonts w:asciiTheme="minorHAnsi" w:eastAsiaTheme="minorEastAsia" w:hAnsiTheme="minorHAnsi"/>
          <w:noProof/>
          <w:kern w:val="2"/>
          <w:sz w:val="24"/>
          <w:szCs w:val="24"/>
          <w:lang w:val="en-US"/>
          <w14:ligatures w14:val="standardContextual"/>
        </w:rPr>
        <w:tab/>
      </w:r>
      <w:r w:rsidRPr="00684034">
        <w:rPr>
          <w:noProof/>
          <w:lang w:val="en-US"/>
        </w:rPr>
        <w:t>References</w:t>
      </w:r>
      <w:r>
        <w:rPr>
          <w:noProof/>
        </w:rPr>
        <w:tab/>
      </w:r>
      <w:r>
        <w:rPr>
          <w:noProof/>
        </w:rPr>
        <w:fldChar w:fldCharType="begin"/>
      </w:r>
      <w:r>
        <w:rPr>
          <w:noProof/>
        </w:rPr>
        <w:instrText xml:space="preserve"> PAGEREF _Toc216036304 \h </w:instrText>
      </w:r>
      <w:r>
        <w:rPr>
          <w:noProof/>
        </w:rPr>
      </w:r>
      <w:r>
        <w:rPr>
          <w:noProof/>
        </w:rPr>
        <w:fldChar w:fldCharType="separate"/>
      </w:r>
      <w:r>
        <w:rPr>
          <w:noProof/>
        </w:rPr>
        <w:t>3</w:t>
      </w:r>
      <w:r>
        <w:rPr>
          <w:noProof/>
        </w:rPr>
        <w:fldChar w:fldCharType="end"/>
      </w:r>
    </w:p>
    <w:p w14:paraId="137F5B74" w14:textId="2C5A6DA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1.5</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_Toc216036305 \h </w:instrText>
      </w:r>
      <w:r>
        <w:rPr>
          <w:noProof/>
        </w:rPr>
      </w:r>
      <w:r>
        <w:rPr>
          <w:noProof/>
        </w:rPr>
        <w:fldChar w:fldCharType="separate"/>
      </w:r>
      <w:r>
        <w:rPr>
          <w:noProof/>
        </w:rPr>
        <w:t>3</w:t>
      </w:r>
      <w:r>
        <w:rPr>
          <w:noProof/>
        </w:rPr>
        <w:fldChar w:fldCharType="end"/>
      </w:r>
    </w:p>
    <w:p w14:paraId="17E43315" w14:textId="76496D3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2</w:t>
      </w:r>
      <w:r>
        <w:rPr>
          <w:rFonts w:asciiTheme="minorHAnsi" w:eastAsiaTheme="minorEastAsia" w:hAnsiTheme="minorHAnsi"/>
          <w:noProof/>
          <w:kern w:val="2"/>
          <w:sz w:val="24"/>
          <w:szCs w:val="24"/>
          <w:lang w:val="en-US"/>
          <w14:ligatures w14:val="standardContextual"/>
        </w:rPr>
        <w:tab/>
      </w:r>
      <w:r w:rsidRPr="00684034">
        <w:rPr>
          <w:noProof/>
          <w:lang w:val="en-US"/>
        </w:rPr>
        <w:t>Current software architecture</w:t>
      </w:r>
      <w:r>
        <w:rPr>
          <w:noProof/>
        </w:rPr>
        <w:tab/>
      </w:r>
      <w:r>
        <w:rPr>
          <w:noProof/>
        </w:rPr>
        <w:fldChar w:fldCharType="begin"/>
      </w:r>
      <w:r>
        <w:rPr>
          <w:noProof/>
        </w:rPr>
        <w:instrText xml:space="preserve"> PAGEREF _Toc216036306 \h </w:instrText>
      </w:r>
      <w:r>
        <w:rPr>
          <w:noProof/>
        </w:rPr>
      </w:r>
      <w:r>
        <w:rPr>
          <w:noProof/>
        </w:rPr>
        <w:fldChar w:fldCharType="separate"/>
      </w:r>
      <w:r>
        <w:rPr>
          <w:noProof/>
        </w:rPr>
        <w:t>3</w:t>
      </w:r>
      <w:r>
        <w:rPr>
          <w:noProof/>
        </w:rPr>
        <w:fldChar w:fldCharType="end"/>
      </w:r>
    </w:p>
    <w:p w14:paraId="28885A1D" w14:textId="1EB822E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3</w:t>
      </w:r>
      <w:r>
        <w:rPr>
          <w:rFonts w:asciiTheme="minorHAnsi" w:eastAsiaTheme="minorEastAsia" w:hAnsiTheme="minorHAnsi"/>
          <w:noProof/>
          <w:kern w:val="2"/>
          <w:sz w:val="24"/>
          <w:szCs w:val="24"/>
          <w:lang w:val="en-US"/>
          <w14:ligatures w14:val="standardContextual"/>
        </w:rPr>
        <w:tab/>
      </w:r>
      <w:r w:rsidRPr="00684034">
        <w:rPr>
          <w:noProof/>
          <w:lang w:val="en-US"/>
        </w:rPr>
        <w:t>Proposed software architecture</w:t>
      </w:r>
      <w:r>
        <w:rPr>
          <w:noProof/>
        </w:rPr>
        <w:tab/>
      </w:r>
      <w:r>
        <w:rPr>
          <w:noProof/>
        </w:rPr>
        <w:fldChar w:fldCharType="begin"/>
      </w:r>
      <w:r>
        <w:rPr>
          <w:noProof/>
        </w:rPr>
        <w:instrText xml:space="preserve"> PAGEREF _Toc216036307 \h </w:instrText>
      </w:r>
      <w:r>
        <w:rPr>
          <w:noProof/>
        </w:rPr>
      </w:r>
      <w:r>
        <w:rPr>
          <w:noProof/>
        </w:rPr>
        <w:fldChar w:fldCharType="separate"/>
      </w:r>
      <w:r>
        <w:rPr>
          <w:noProof/>
        </w:rPr>
        <w:t>3</w:t>
      </w:r>
      <w:r>
        <w:rPr>
          <w:noProof/>
        </w:rPr>
        <w:fldChar w:fldCharType="end"/>
      </w:r>
    </w:p>
    <w:p w14:paraId="11F5C7D4" w14:textId="0BC947C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3.1</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_Toc216036308 \h </w:instrText>
      </w:r>
      <w:r>
        <w:rPr>
          <w:noProof/>
        </w:rPr>
      </w:r>
      <w:r>
        <w:rPr>
          <w:noProof/>
        </w:rPr>
        <w:fldChar w:fldCharType="separate"/>
      </w:r>
      <w:r>
        <w:rPr>
          <w:noProof/>
        </w:rPr>
        <w:t>3</w:t>
      </w:r>
      <w:r>
        <w:rPr>
          <w:noProof/>
        </w:rPr>
        <w:fldChar w:fldCharType="end"/>
      </w:r>
    </w:p>
    <w:p w14:paraId="1CFFD9D3" w14:textId="1A44C478"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3.2</w:t>
      </w:r>
      <w:r>
        <w:rPr>
          <w:rFonts w:asciiTheme="minorHAnsi" w:eastAsiaTheme="minorEastAsia" w:hAnsiTheme="minorHAnsi"/>
          <w:noProof/>
          <w:kern w:val="2"/>
          <w:sz w:val="24"/>
          <w:szCs w:val="24"/>
          <w:lang w:val="en-US"/>
          <w14:ligatures w14:val="standardContextual"/>
        </w:rPr>
        <w:tab/>
      </w:r>
      <w:r w:rsidRPr="00684034">
        <w:rPr>
          <w:noProof/>
          <w:lang w:val="en-US"/>
        </w:rPr>
        <w:t>Subsystem decomposition</w:t>
      </w:r>
      <w:r>
        <w:rPr>
          <w:noProof/>
        </w:rPr>
        <w:tab/>
      </w:r>
      <w:r>
        <w:rPr>
          <w:noProof/>
        </w:rPr>
        <w:fldChar w:fldCharType="begin"/>
      </w:r>
      <w:r>
        <w:rPr>
          <w:noProof/>
        </w:rPr>
        <w:instrText xml:space="preserve"> PAGEREF _Toc216036309 \h </w:instrText>
      </w:r>
      <w:r>
        <w:rPr>
          <w:noProof/>
        </w:rPr>
      </w:r>
      <w:r>
        <w:rPr>
          <w:noProof/>
        </w:rPr>
        <w:fldChar w:fldCharType="separate"/>
      </w:r>
      <w:r>
        <w:rPr>
          <w:noProof/>
        </w:rPr>
        <w:t>3</w:t>
      </w:r>
      <w:r>
        <w:rPr>
          <w:noProof/>
        </w:rPr>
        <w:fldChar w:fldCharType="end"/>
      </w:r>
    </w:p>
    <w:p w14:paraId="1E5423E9" w14:textId="2567E9A0"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3.3</w:t>
      </w:r>
      <w:r>
        <w:rPr>
          <w:rFonts w:asciiTheme="minorHAnsi" w:eastAsiaTheme="minorEastAsia" w:hAnsiTheme="minorHAnsi"/>
          <w:noProof/>
          <w:kern w:val="2"/>
          <w:sz w:val="24"/>
          <w:szCs w:val="24"/>
          <w:lang w:val="en-US"/>
          <w14:ligatures w14:val="standardContextual"/>
        </w:rPr>
        <w:tab/>
      </w:r>
      <w:r w:rsidRPr="00684034">
        <w:rPr>
          <w:noProof/>
          <w:lang w:val="en-US"/>
        </w:rPr>
        <w:t>Hardware/software mapping</w:t>
      </w:r>
      <w:r>
        <w:rPr>
          <w:noProof/>
        </w:rPr>
        <w:tab/>
      </w:r>
      <w:r>
        <w:rPr>
          <w:noProof/>
        </w:rPr>
        <w:fldChar w:fldCharType="begin"/>
      </w:r>
      <w:r>
        <w:rPr>
          <w:noProof/>
        </w:rPr>
        <w:instrText xml:space="preserve"> PAGEREF _Toc216036310 \h </w:instrText>
      </w:r>
      <w:r>
        <w:rPr>
          <w:noProof/>
        </w:rPr>
      </w:r>
      <w:r>
        <w:rPr>
          <w:noProof/>
        </w:rPr>
        <w:fldChar w:fldCharType="separate"/>
      </w:r>
      <w:r>
        <w:rPr>
          <w:noProof/>
        </w:rPr>
        <w:t>3</w:t>
      </w:r>
      <w:r>
        <w:rPr>
          <w:noProof/>
        </w:rPr>
        <w:fldChar w:fldCharType="end"/>
      </w:r>
    </w:p>
    <w:p w14:paraId="1CF25439" w14:textId="57ED5687"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3.4</w:t>
      </w:r>
      <w:r>
        <w:rPr>
          <w:rFonts w:asciiTheme="minorHAnsi" w:eastAsiaTheme="minorEastAsia" w:hAnsiTheme="minorHAnsi"/>
          <w:noProof/>
          <w:kern w:val="2"/>
          <w:sz w:val="24"/>
          <w:szCs w:val="24"/>
          <w:lang w:val="en-US"/>
          <w14:ligatures w14:val="standardContextual"/>
        </w:rPr>
        <w:tab/>
      </w:r>
      <w:r w:rsidRPr="00684034">
        <w:rPr>
          <w:noProof/>
          <w:lang w:val="en-US"/>
        </w:rPr>
        <w:t>Persistent data management</w:t>
      </w:r>
      <w:r>
        <w:rPr>
          <w:noProof/>
        </w:rPr>
        <w:tab/>
      </w:r>
      <w:r>
        <w:rPr>
          <w:noProof/>
        </w:rPr>
        <w:fldChar w:fldCharType="begin"/>
      </w:r>
      <w:r>
        <w:rPr>
          <w:noProof/>
        </w:rPr>
        <w:instrText xml:space="preserve"> PAGEREF _Toc216036311 \h </w:instrText>
      </w:r>
      <w:r>
        <w:rPr>
          <w:noProof/>
        </w:rPr>
      </w:r>
      <w:r>
        <w:rPr>
          <w:noProof/>
        </w:rPr>
        <w:fldChar w:fldCharType="separate"/>
      </w:r>
      <w:r>
        <w:rPr>
          <w:noProof/>
        </w:rPr>
        <w:t>4</w:t>
      </w:r>
      <w:r>
        <w:rPr>
          <w:noProof/>
        </w:rPr>
        <w:fldChar w:fldCharType="end"/>
      </w:r>
    </w:p>
    <w:p w14:paraId="1795D97D" w14:textId="4BDBEFF2"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3.5</w:t>
      </w:r>
      <w:r>
        <w:rPr>
          <w:rFonts w:asciiTheme="minorHAnsi" w:eastAsiaTheme="minorEastAsia" w:hAnsiTheme="minorHAnsi"/>
          <w:noProof/>
          <w:kern w:val="2"/>
          <w:sz w:val="24"/>
          <w:szCs w:val="24"/>
          <w:lang w:val="en-US"/>
          <w14:ligatures w14:val="standardContextual"/>
        </w:rPr>
        <w:tab/>
      </w:r>
      <w:r w:rsidRPr="00684034">
        <w:rPr>
          <w:noProof/>
          <w:lang w:val="en-US"/>
        </w:rPr>
        <w:t>Access control and security</w:t>
      </w:r>
      <w:r>
        <w:rPr>
          <w:noProof/>
        </w:rPr>
        <w:tab/>
      </w:r>
      <w:r>
        <w:rPr>
          <w:noProof/>
        </w:rPr>
        <w:fldChar w:fldCharType="begin"/>
      </w:r>
      <w:r>
        <w:rPr>
          <w:noProof/>
        </w:rPr>
        <w:instrText xml:space="preserve"> PAGEREF _Toc216036312 \h </w:instrText>
      </w:r>
      <w:r>
        <w:rPr>
          <w:noProof/>
        </w:rPr>
      </w:r>
      <w:r>
        <w:rPr>
          <w:noProof/>
        </w:rPr>
        <w:fldChar w:fldCharType="separate"/>
      </w:r>
      <w:r>
        <w:rPr>
          <w:noProof/>
        </w:rPr>
        <w:t>4</w:t>
      </w:r>
      <w:r>
        <w:rPr>
          <w:noProof/>
        </w:rPr>
        <w:fldChar w:fldCharType="end"/>
      </w:r>
    </w:p>
    <w:p w14:paraId="6AC54E86" w14:textId="056E396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3.6</w:t>
      </w:r>
      <w:r>
        <w:rPr>
          <w:rFonts w:asciiTheme="minorHAnsi" w:eastAsiaTheme="minorEastAsia" w:hAnsiTheme="minorHAnsi"/>
          <w:noProof/>
          <w:kern w:val="2"/>
          <w:sz w:val="24"/>
          <w:szCs w:val="24"/>
          <w:lang w:val="en-US"/>
          <w14:ligatures w14:val="standardContextual"/>
        </w:rPr>
        <w:tab/>
      </w:r>
      <w:r w:rsidRPr="00684034">
        <w:rPr>
          <w:noProof/>
          <w:lang w:val="en-US"/>
        </w:rPr>
        <w:t>Global software control</w:t>
      </w:r>
      <w:r>
        <w:rPr>
          <w:noProof/>
        </w:rPr>
        <w:tab/>
      </w:r>
      <w:r>
        <w:rPr>
          <w:noProof/>
        </w:rPr>
        <w:fldChar w:fldCharType="begin"/>
      </w:r>
      <w:r>
        <w:rPr>
          <w:noProof/>
        </w:rPr>
        <w:instrText xml:space="preserve"> PAGEREF _Toc216036313 \h </w:instrText>
      </w:r>
      <w:r>
        <w:rPr>
          <w:noProof/>
        </w:rPr>
      </w:r>
      <w:r>
        <w:rPr>
          <w:noProof/>
        </w:rPr>
        <w:fldChar w:fldCharType="separate"/>
      </w:r>
      <w:r>
        <w:rPr>
          <w:noProof/>
        </w:rPr>
        <w:t>4</w:t>
      </w:r>
      <w:r>
        <w:rPr>
          <w:noProof/>
        </w:rPr>
        <w:fldChar w:fldCharType="end"/>
      </w:r>
    </w:p>
    <w:p w14:paraId="2E625AC6" w14:textId="7257851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3.7</w:t>
      </w:r>
      <w:r>
        <w:rPr>
          <w:rFonts w:asciiTheme="minorHAnsi" w:eastAsiaTheme="minorEastAsia" w:hAnsiTheme="minorHAnsi"/>
          <w:noProof/>
          <w:kern w:val="2"/>
          <w:sz w:val="24"/>
          <w:szCs w:val="24"/>
          <w:lang w:val="en-US"/>
          <w14:ligatures w14:val="standardContextual"/>
        </w:rPr>
        <w:tab/>
      </w:r>
      <w:r w:rsidRPr="00684034">
        <w:rPr>
          <w:noProof/>
          <w:lang w:val="en-US"/>
        </w:rPr>
        <w:t>Boundary conditions</w:t>
      </w:r>
      <w:r>
        <w:rPr>
          <w:noProof/>
        </w:rPr>
        <w:tab/>
      </w:r>
      <w:r>
        <w:rPr>
          <w:noProof/>
        </w:rPr>
        <w:fldChar w:fldCharType="begin"/>
      </w:r>
      <w:r>
        <w:rPr>
          <w:noProof/>
        </w:rPr>
        <w:instrText xml:space="preserve"> PAGEREF _Toc216036314 \h </w:instrText>
      </w:r>
      <w:r>
        <w:rPr>
          <w:noProof/>
        </w:rPr>
      </w:r>
      <w:r>
        <w:rPr>
          <w:noProof/>
        </w:rPr>
        <w:fldChar w:fldCharType="separate"/>
      </w:r>
      <w:r>
        <w:rPr>
          <w:noProof/>
        </w:rPr>
        <w:t>4</w:t>
      </w:r>
      <w:r>
        <w:rPr>
          <w:noProof/>
        </w:rPr>
        <w:fldChar w:fldCharType="end"/>
      </w:r>
    </w:p>
    <w:p w14:paraId="0E412D95" w14:textId="2798CDEB"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4</w:t>
      </w:r>
      <w:r>
        <w:rPr>
          <w:rFonts w:asciiTheme="minorHAnsi" w:eastAsiaTheme="minorEastAsia" w:hAnsiTheme="minorHAnsi"/>
          <w:noProof/>
          <w:kern w:val="2"/>
          <w:sz w:val="24"/>
          <w:szCs w:val="24"/>
          <w:lang w:val="en-US"/>
          <w14:ligatures w14:val="standardContextual"/>
        </w:rPr>
        <w:tab/>
      </w:r>
      <w:r w:rsidRPr="00684034">
        <w:rPr>
          <w:noProof/>
          <w:lang w:val="en-US"/>
        </w:rPr>
        <w:t>Subsystem services</w:t>
      </w:r>
      <w:r>
        <w:rPr>
          <w:noProof/>
        </w:rPr>
        <w:tab/>
      </w:r>
      <w:r>
        <w:rPr>
          <w:noProof/>
        </w:rPr>
        <w:fldChar w:fldCharType="begin"/>
      </w:r>
      <w:r>
        <w:rPr>
          <w:noProof/>
        </w:rPr>
        <w:instrText xml:space="preserve"> PAGEREF _Toc216036315 \h </w:instrText>
      </w:r>
      <w:r>
        <w:rPr>
          <w:noProof/>
        </w:rPr>
      </w:r>
      <w:r>
        <w:rPr>
          <w:noProof/>
        </w:rPr>
        <w:fldChar w:fldCharType="separate"/>
      </w:r>
      <w:r>
        <w:rPr>
          <w:noProof/>
        </w:rPr>
        <w:t>4</w:t>
      </w:r>
      <w:r>
        <w:rPr>
          <w:noProof/>
        </w:rPr>
        <w:fldChar w:fldCharType="end"/>
      </w:r>
    </w:p>
    <w:p w14:paraId="757E63D3" w14:textId="75FBBB74"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5</w:t>
      </w:r>
      <w:r>
        <w:rPr>
          <w:rFonts w:asciiTheme="minorHAnsi" w:eastAsiaTheme="minorEastAsia" w:hAnsiTheme="minorHAnsi"/>
          <w:noProof/>
          <w:kern w:val="2"/>
          <w:sz w:val="24"/>
          <w:szCs w:val="24"/>
          <w:lang w:val="en-US"/>
          <w14:ligatures w14:val="standardContextual"/>
        </w:rPr>
        <w:tab/>
      </w:r>
      <w:r w:rsidRPr="00684034">
        <w:rPr>
          <w:noProof/>
          <w:lang w:val="en-US"/>
        </w:rPr>
        <w:t>Glossary of Terms</w:t>
      </w:r>
      <w:r>
        <w:rPr>
          <w:noProof/>
        </w:rPr>
        <w:tab/>
      </w:r>
      <w:r>
        <w:rPr>
          <w:noProof/>
        </w:rPr>
        <w:fldChar w:fldCharType="begin"/>
      </w:r>
      <w:r>
        <w:rPr>
          <w:noProof/>
        </w:rPr>
        <w:instrText xml:space="preserve"> PAGEREF _Toc216036316 \h </w:instrText>
      </w:r>
      <w:r>
        <w:rPr>
          <w:noProof/>
        </w:rPr>
      </w:r>
      <w:r>
        <w:rPr>
          <w:noProof/>
        </w:rPr>
        <w:fldChar w:fldCharType="separate"/>
      </w:r>
      <w:r>
        <w:rPr>
          <w:noProof/>
        </w:rPr>
        <w:t>4</w:t>
      </w:r>
      <w:r>
        <w:rPr>
          <w:noProof/>
        </w:rPr>
        <w:fldChar w:fldCharType="end"/>
      </w:r>
    </w:p>
    <w:p w14:paraId="0CC8866C" w14:textId="7508F54E"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6</w:t>
      </w:r>
      <w:r>
        <w:rPr>
          <w:rFonts w:asciiTheme="minorHAnsi" w:eastAsiaTheme="minorEastAsia" w:hAnsiTheme="minorHAnsi"/>
          <w:noProof/>
          <w:kern w:val="2"/>
          <w:sz w:val="24"/>
          <w:szCs w:val="24"/>
          <w:lang w:val="en-US"/>
          <w14:ligatures w14:val="standardContextual"/>
        </w:rPr>
        <w:tab/>
      </w:r>
      <w:r w:rsidRPr="00684034">
        <w:rPr>
          <w:noProof/>
          <w:lang w:val="en-US"/>
        </w:rPr>
        <w:t>Traceability</w:t>
      </w:r>
      <w:r>
        <w:rPr>
          <w:noProof/>
        </w:rPr>
        <w:tab/>
      </w:r>
      <w:r>
        <w:rPr>
          <w:noProof/>
        </w:rPr>
        <w:fldChar w:fldCharType="begin"/>
      </w:r>
      <w:r>
        <w:rPr>
          <w:noProof/>
        </w:rPr>
        <w:instrText xml:space="preserve"> PAGEREF _Toc216036317 \h </w:instrText>
      </w:r>
      <w:r>
        <w:rPr>
          <w:noProof/>
        </w:rPr>
      </w:r>
      <w:r>
        <w:rPr>
          <w:noProof/>
        </w:rPr>
        <w:fldChar w:fldCharType="separate"/>
      </w:r>
      <w:r>
        <w:rPr>
          <w:noProof/>
        </w:rPr>
        <w:t>4</w:t>
      </w:r>
      <w:r>
        <w:rPr>
          <w:noProof/>
        </w:rPr>
        <w:fldChar w:fldCharType="end"/>
      </w:r>
    </w:p>
    <w:p w14:paraId="66B45124" w14:textId="03D99EF3"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48163AFD" w14:textId="34206AA3" w:rsidR="001D6C4D" w:rsidRDefault="001D6C4D" w:rsidP="001D6C4D">
      <w:pPr>
        <w:pStyle w:val="Heading1"/>
        <w:rPr>
          <w:lang w:val="en-US"/>
        </w:rPr>
      </w:pPr>
      <w:bookmarkStart w:id="0" w:name="_Toc216036300"/>
      <w:r w:rsidRPr="001D6C4D">
        <w:rPr>
          <w:lang w:val="en-US"/>
        </w:rPr>
        <w:lastRenderedPageBreak/>
        <w:t>Introduction</w:t>
      </w:r>
      <w:bookmarkEnd w:id="0"/>
    </w:p>
    <w:p w14:paraId="74CA3466" w14:textId="77777777" w:rsidR="00685E3A" w:rsidRPr="00685E3A" w:rsidRDefault="00685E3A" w:rsidP="00685E3A">
      <w:pPr>
        <w:rPr>
          <w:lang w:val="en-US"/>
        </w:rPr>
      </w:pPr>
    </w:p>
    <w:p w14:paraId="26F00E06" w14:textId="77777777" w:rsidR="00685E3A" w:rsidRPr="00685E3A" w:rsidRDefault="00685E3A" w:rsidP="00685E3A">
      <w:pPr>
        <w:rPr>
          <w:i/>
          <w:iCs/>
          <w:lang w:val="en-US"/>
        </w:rPr>
      </w:pPr>
      <w:r w:rsidRPr="00685E3A">
        <w:rPr>
          <w:i/>
          <w:iCs/>
          <w:lang w:val="en-US"/>
        </w:rPr>
        <w:t>This Software Design Document (SDD) describes the architectural design and detailed structure of the Appointment Management System (AMS) developed for small service sector businesses. The document provides an overview of the system’s purpose, design goals, key terminology, and references to related documents. It serves as a technical blueprint that guides developers, testers, and stakeholders throughout the implementation, validation, and maintenance phases of the system.</w:t>
      </w:r>
    </w:p>
    <w:p w14:paraId="6256C7A1" w14:textId="77777777" w:rsidR="00685E3A" w:rsidRPr="00685E3A" w:rsidRDefault="00685E3A" w:rsidP="00685E3A">
      <w:pPr>
        <w:rPr>
          <w:i/>
          <w:iCs/>
          <w:lang w:val="en-US"/>
        </w:rPr>
      </w:pPr>
    </w:p>
    <w:p w14:paraId="6B439236" w14:textId="36356852" w:rsidR="00685E3A" w:rsidRDefault="00685E3A" w:rsidP="00685E3A">
      <w:pPr>
        <w:rPr>
          <w:i/>
          <w:iCs/>
          <w:lang w:val="en-US"/>
        </w:rPr>
      </w:pPr>
      <w:r w:rsidRPr="00685E3A">
        <w:rPr>
          <w:i/>
          <w:iCs/>
          <w:lang w:val="en-US"/>
        </w:rPr>
        <w:t xml:space="preserve">The SDD translates the functional and non-functional requirements defined in the Requirements Analysis document into </w:t>
      </w:r>
      <w:proofErr w:type="gramStart"/>
      <w:r w:rsidRPr="00685E3A">
        <w:rPr>
          <w:i/>
          <w:iCs/>
          <w:lang w:val="en-US"/>
        </w:rPr>
        <w:t>a concrete</w:t>
      </w:r>
      <w:proofErr w:type="gramEnd"/>
      <w:r w:rsidRPr="00685E3A">
        <w:rPr>
          <w:i/>
          <w:iCs/>
          <w:lang w:val="en-US"/>
        </w:rPr>
        <w:t xml:space="preserve"> software architecture. It identifies the major system components, their responsibilities, interactions, and the constraints that influence design decisions. This document is intended to ensure traceability between requirements and design while promoting consistency, scalability, and maintainability.</w:t>
      </w:r>
    </w:p>
    <w:p w14:paraId="41F62AC4" w14:textId="77777777" w:rsidR="00685E3A" w:rsidRPr="001D6C4D" w:rsidRDefault="00685E3A" w:rsidP="00685E3A">
      <w:pPr>
        <w:rPr>
          <w:i/>
          <w:iCs/>
          <w:lang w:val="en-US"/>
        </w:rPr>
      </w:pPr>
    </w:p>
    <w:p w14:paraId="17E1D0F5" w14:textId="7A2482AA" w:rsidR="001D6C4D" w:rsidRDefault="001D6C4D" w:rsidP="001D6C4D">
      <w:pPr>
        <w:pStyle w:val="Heading2"/>
        <w:rPr>
          <w:lang w:val="en-US"/>
        </w:rPr>
      </w:pPr>
      <w:bookmarkStart w:id="1" w:name="_Toc216036301"/>
      <w:r w:rsidRPr="001D6C4D">
        <w:rPr>
          <w:lang w:val="en-US"/>
        </w:rPr>
        <w:t>Purpose of the system</w:t>
      </w:r>
      <w:bookmarkEnd w:id="1"/>
    </w:p>
    <w:p w14:paraId="19628648" w14:textId="77777777" w:rsidR="00685E3A" w:rsidRDefault="00685E3A" w:rsidP="00685E3A">
      <w:pPr>
        <w:rPr>
          <w:lang w:val="en-US"/>
        </w:rPr>
      </w:pPr>
    </w:p>
    <w:p w14:paraId="6F48A2ED" w14:textId="77777777" w:rsidR="00685E3A" w:rsidRPr="00685E3A" w:rsidRDefault="00685E3A" w:rsidP="00685E3A">
      <w:pPr>
        <w:rPr>
          <w:lang w:val="en-US"/>
        </w:rPr>
      </w:pPr>
      <w:r w:rsidRPr="00685E3A">
        <w:rPr>
          <w:lang w:val="en-US"/>
        </w:rPr>
        <w:t>The purpose of the Appointment Management System is to provide a centralized, reliable, and efficient platform for managing appointments, resources, services, and clients in small service-oriented businesses such as salons, clinics, spas, and repair shops. The system aims to replace manual or insufficient scheduling methods with an automated solution that minimizes booking conflicts, optimizes resource utilization, and improves customer experience.</w:t>
      </w:r>
    </w:p>
    <w:p w14:paraId="509F480C" w14:textId="77777777" w:rsidR="00685E3A" w:rsidRPr="00685E3A" w:rsidRDefault="00685E3A" w:rsidP="00685E3A">
      <w:pPr>
        <w:rPr>
          <w:lang w:val="en-US"/>
        </w:rPr>
      </w:pPr>
    </w:p>
    <w:p w14:paraId="64BD6F07" w14:textId="099BC835" w:rsidR="001D6C4D" w:rsidRDefault="00685E3A" w:rsidP="00685E3A">
      <w:pPr>
        <w:rPr>
          <w:lang w:val="en-US"/>
        </w:rPr>
      </w:pPr>
      <w:r w:rsidRPr="00685E3A">
        <w:rPr>
          <w:lang w:val="en-US"/>
        </w:rPr>
        <w:t>AMS enables business owners and staff to manage personnel schedules, equipment availability, and service offerings, while allowing clients to book appointments through web and mobile interfaces. By ensuring real-time synchronization and enforcing scheduling constraints, the system supports accurate planning and operational efficiency.</w:t>
      </w:r>
    </w:p>
    <w:p w14:paraId="497102AA" w14:textId="77777777" w:rsidR="00685E3A" w:rsidRPr="001D6C4D" w:rsidRDefault="00685E3A" w:rsidP="00685E3A">
      <w:pPr>
        <w:rPr>
          <w:lang w:val="en-US"/>
        </w:rPr>
      </w:pPr>
    </w:p>
    <w:p w14:paraId="4D1A00B3" w14:textId="65B5B3BC" w:rsidR="001D6C4D" w:rsidRDefault="001D6C4D" w:rsidP="001D6C4D">
      <w:pPr>
        <w:pStyle w:val="Heading2"/>
        <w:rPr>
          <w:lang w:val="en-US"/>
        </w:rPr>
      </w:pPr>
      <w:bookmarkStart w:id="2" w:name="_Toc216036302"/>
      <w:r w:rsidRPr="001D6C4D">
        <w:rPr>
          <w:lang w:val="en-US"/>
        </w:rPr>
        <w:t>Design goals</w:t>
      </w:r>
      <w:bookmarkEnd w:id="2"/>
    </w:p>
    <w:p w14:paraId="573AB269" w14:textId="77777777" w:rsidR="00685E3A" w:rsidRDefault="00685E3A" w:rsidP="00685E3A">
      <w:pPr>
        <w:rPr>
          <w:lang w:val="en-US"/>
        </w:rPr>
      </w:pPr>
    </w:p>
    <w:p w14:paraId="59479449" w14:textId="77777777" w:rsidR="00685E3A" w:rsidRPr="00685E3A" w:rsidRDefault="00685E3A" w:rsidP="00685E3A">
      <w:pPr>
        <w:rPr>
          <w:lang w:val="en-US"/>
        </w:rPr>
      </w:pPr>
      <w:r w:rsidRPr="00685E3A">
        <w:rPr>
          <w:lang w:val="en-US"/>
        </w:rPr>
        <w:t>The primary design goals of the Appointment Management System are as follows:</w:t>
      </w:r>
    </w:p>
    <w:p w14:paraId="2A108C56" w14:textId="77777777" w:rsidR="00685E3A" w:rsidRPr="00685E3A" w:rsidRDefault="00685E3A" w:rsidP="00685E3A">
      <w:pPr>
        <w:rPr>
          <w:lang w:val="en-US"/>
        </w:rPr>
      </w:pPr>
    </w:p>
    <w:p w14:paraId="57E49496" w14:textId="77777777" w:rsidR="00685E3A" w:rsidRPr="00685E3A" w:rsidRDefault="00685E3A" w:rsidP="00685E3A">
      <w:pPr>
        <w:rPr>
          <w:lang w:val="en-US"/>
        </w:rPr>
      </w:pPr>
      <w:r w:rsidRPr="00685E3A">
        <w:rPr>
          <w:lang w:val="en-US"/>
        </w:rPr>
        <w:t>Modularity and Maintainability: Design the system using well-defined, loosely coupled components to simplify maintenance and future enhancements.</w:t>
      </w:r>
    </w:p>
    <w:p w14:paraId="7725140F" w14:textId="77777777" w:rsidR="00685E3A" w:rsidRPr="00685E3A" w:rsidRDefault="00685E3A" w:rsidP="00685E3A">
      <w:pPr>
        <w:rPr>
          <w:lang w:val="en-US"/>
        </w:rPr>
      </w:pPr>
    </w:p>
    <w:p w14:paraId="647F6DEC" w14:textId="77777777" w:rsidR="00685E3A" w:rsidRPr="00685E3A" w:rsidRDefault="00685E3A" w:rsidP="00685E3A">
      <w:pPr>
        <w:rPr>
          <w:lang w:val="en-US"/>
        </w:rPr>
      </w:pPr>
      <w:r w:rsidRPr="00685E3A">
        <w:rPr>
          <w:lang w:val="en-US"/>
        </w:rPr>
        <w:t>Scalability: Support growth in the number of users, appointments, and resources without significant architectural changes.</w:t>
      </w:r>
    </w:p>
    <w:p w14:paraId="07A8D4EC" w14:textId="77777777" w:rsidR="00685E3A" w:rsidRPr="00685E3A" w:rsidRDefault="00685E3A" w:rsidP="00685E3A">
      <w:pPr>
        <w:rPr>
          <w:lang w:val="en-US"/>
        </w:rPr>
      </w:pPr>
    </w:p>
    <w:p w14:paraId="72FD2192" w14:textId="77777777" w:rsidR="00685E3A" w:rsidRPr="00685E3A" w:rsidRDefault="00685E3A" w:rsidP="00685E3A">
      <w:pPr>
        <w:rPr>
          <w:lang w:val="en-US"/>
        </w:rPr>
      </w:pPr>
      <w:r w:rsidRPr="00685E3A">
        <w:rPr>
          <w:lang w:val="en-US"/>
        </w:rPr>
        <w:t>Reliability and Consistency: Prevent overbooking and scheduling conflicts through strict data integrity rules and real-time synchronization.</w:t>
      </w:r>
    </w:p>
    <w:p w14:paraId="73FDD4F3" w14:textId="77777777" w:rsidR="00685E3A" w:rsidRPr="00685E3A" w:rsidRDefault="00685E3A" w:rsidP="00685E3A">
      <w:pPr>
        <w:rPr>
          <w:lang w:val="en-US"/>
        </w:rPr>
      </w:pPr>
    </w:p>
    <w:p w14:paraId="6BDF524E" w14:textId="77777777" w:rsidR="00685E3A" w:rsidRPr="00685E3A" w:rsidRDefault="00685E3A" w:rsidP="00685E3A">
      <w:pPr>
        <w:rPr>
          <w:lang w:val="en-US"/>
        </w:rPr>
      </w:pPr>
      <w:r w:rsidRPr="00685E3A">
        <w:rPr>
          <w:lang w:val="en-US"/>
        </w:rPr>
        <w:lastRenderedPageBreak/>
        <w:t>Usability: Provide intuitive and user-friendly interfaces for both business staff and clients, minimizing training requirements.</w:t>
      </w:r>
    </w:p>
    <w:p w14:paraId="7165670E" w14:textId="77777777" w:rsidR="00685E3A" w:rsidRPr="00685E3A" w:rsidRDefault="00685E3A" w:rsidP="00685E3A">
      <w:pPr>
        <w:rPr>
          <w:lang w:val="en-US"/>
        </w:rPr>
      </w:pPr>
    </w:p>
    <w:p w14:paraId="5A2F7381" w14:textId="77777777" w:rsidR="00685E3A" w:rsidRPr="00685E3A" w:rsidRDefault="00685E3A" w:rsidP="00685E3A">
      <w:pPr>
        <w:rPr>
          <w:lang w:val="en-US"/>
        </w:rPr>
      </w:pPr>
      <w:r w:rsidRPr="00685E3A">
        <w:rPr>
          <w:lang w:val="en-US"/>
        </w:rPr>
        <w:t>Platform Accessibility: Ensure availability through both web and mobile applications.</w:t>
      </w:r>
    </w:p>
    <w:p w14:paraId="696EF999" w14:textId="77777777" w:rsidR="00685E3A" w:rsidRPr="00685E3A" w:rsidRDefault="00685E3A" w:rsidP="00685E3A">
      <w:pPr>
        <w:rPr>
          <w:lang w:val="en-US"/>
        </w:rPr>
      </w:pPr>
    </w:p>
    <w:p w14:paraId="616A4556" w14:textId="77777777" w:rsidR="00685E3A" w:rsidRPr="00685E3A" w:rsidRDefault="00685E3A" w:rsidP="00685E3A">
      <w:pPr>
        <w:rPr>
          <w:lang w:val="en-US"/>
        </w:rPr>
      </w:pPr>
      <w:r w:rsidRPr="00685E3A">
        <w:rPr>
          <w:lang w:val="en-US"/>
        </w:rPr>
        <w:t>Security: Protect sensitive client and business data using authentication, authorization, and secure communication mechanisms.</w:t>
      </w:r>
    </w:p>
    <w:p w14:paraId="44F2DD84" w14:textId="77777777" w:rsidR="00685E3A" w:rsidRPr="00685E3A" w:rsidRDefault="00685E3A" w:rsidP="00685E3A">
      <w:pPr>
        <w:rPr>
          <w:lang w:val="en-US"/>
        </w:rPr>
      </w:pPr>
    </w:p>
    <w:p w14:paraId="55618F07" w14:textId="3428F2A9" w:rsidR="00685E3A" w:rsidRPr="00685E3A" w:rsidRDefault="00685E3A" w:rsidP="00685E3A">
      <w:pPr>
        <w:rPr>
          <w:lang w:val="en-US"/>
        </w:rPr>
      </w:pPr>
      <w:r w:rsidRPr="00685E3A">
        <w:rPr>
          <w:lang w:val="en-US"/>
        </w:rPr>
        <w:t>Extensibility: Allow integration with third-party services such as notification systems and external APIs.</w:t>
      </w:r>
    </w:p>
    <w:p w14:paraId="4431D3D1" w14:textId="77777777" w:rsidR="001D6C4D" w:rsidRPr="001D6C4D" w:rsidRDefault="001D6C4D" w:rsidP="001D6C4D">
      <w:pPr>
        <w:rPr>
          <w:lang w:val="en-US"/>
        </w:rPr>
      </w:pPr>
    </w:p>
    <w:p w14:paraId="7999A79E" w14:textId="06BD166E" w:rsidR="001D6C4D" w:rsidRDefault="001D6C4D" w:rsidP="001D6C4D">
      <w:pPr>
        <w:pStyle w:val="Heading2"/>
        <w:rPr>
          <w:lang w:val="en-US"/>
        </w:rPr>
      </w:pPr>
      <w:bookmarkStart w:id="3" w:name="_Toc216036303"/>
      <w:r w:rsidRPr="001D6C4D">
        <w:rPr>
          <w:lang w:val="en-US"/>
        </w:rPr>
        <w:t>Definitions, acronyms, and abbreviations</w:t>
      </w:r>
      <w:bookmarkEnd w:id="3"/>
    </w:p>
    <w:p w14:paraId="5EA333C7" w14:textId="77777777" w:rsidR="00685E3A" w:rsidRDefault="00685E3A" w:rsidP="00685E3A">
      <w:pPr>
        <w:rPr>
          <w:lang w:val="en-US"/>
        </w:rPr>
      </w:pPr>
    </w:p>
    <w:p w14:paraId="32DE2934" w14:textId="77777777" w:rsidR="00685E3A" w:rsidRPr="00685E3A" w:rsidRDefault="00685E3A" w:rsidP="00685E3A">
      <w:pPr>
        <w:rPr>
          <w:lang w:val="en-US"/>
        </w:rPr>
      </w:pPr>
      <w:r w:rsidRPr="00685E3A">
        <w:rPr>
          <w:lang w:val="en-US"/>
        </w:rPr>
        <w:t>AMS: Appointment Management System</w:t>
      </w:r>
    </w:p>
    <w:p w14:paraId="0FDF8F94" w14:textId="77777777" w:rsidR="00685E3A" w:rsidRPr="00685E3A" w:rsidRDefault="00685E3A" w:rsidP="00685E3A">
      <w:pPr>
        <w:rPr>
          <w:lang w:val="en-US"/>
        </w:rPr>
      </w:pPr>
    </w:p>
    <w:p w14:paraId="0E93D285" w14:textId="77777777" w:rsidR="00685E3A" w:rsidRPr="00685E3A" w:rsidRDefault="00685E3A" w:rsidP="00685E3A">
      <w:pPr>
        <w:rPr>
          <w:lang w:val="en-US"/>
        </w:rPr>
      </w:pPr>
      <w:r w:rsidRPr="00685E3A">
        <w:rPr>
          <w:lang w:val="en-US"/>
        </w:rPr>
        <w:t>CRUD: Create, Read, Update, Delete</w:t>
      </w:r>
    </w:p>
    <w:p w14:paraId="5800032B" w14:textId="77777777" w:rsidR="00685E3A" w:rsidRPr="00685E3A" w:rsidRDefault="00685E3A" w:rsidP="00685E3A">
      <w:pPr>
        <w:rPr>
          <w:lang w:val="en-US"/>
        </w:rPr>
      </w:pPr>
    </w:p>
    <w:p w14:paraId="13867412" w14:textId="77777777" w:rsidR="00685E3A" w:rsidRPr="00685E3A" w:rsidRDefault="00685E3A" w:rsidP="00685E3A">
      <w:pPr>
        <w:rPr>
          <w:lang w:val="en-US"/>
        </w:rPr>
      </w:pPr>
      <w:r w:rsidRPr="00685E3A">
        <w:rPr>
          <w:lang w:val="en-US"/>
        </w:rPr>
        <w:t>UI: User Interface</w:t>
      </w:r>
    </w:p>
    <w:p w14:paraId="281F9C26" w14:textId="77777777" w:rsidR="00685E3A" w:rsidRPr="00685E3A" w:rsidRDefault="00685E3A" w:rsidP="00685E3A">
      <w:pPr>
        <w:rPr>
          <w:lang w:val="en-US"/>
        </w:rPr>
      </w:pPr>
    </w:p>
    <w:p w14:paraId="5FB62DD4" w14:textId="77777777" w:rsidR="00685E3A" w:rsidRPr="00685E3A" w:rsidRDefault="00685E3A" w:rsidP="00685E3A">
      <w:pPr>
        <w:rPr>
          <w:lang w:val="en-US"/>
        </w:rPr>
      </w:pPr>
      <w:r w:rsidRPr="00685E3A">
        <w:rPr>
          <w:lang w:val="en-US"/>
        </w:rPr>
        <w:t>API: Application Programming Interface</w:t>
      </w:r>
    </w:p>
    <w:p w14:paraId="6B08F78D" w14:textId="77777777" w:rsidR="00685E3A" w:rsidRPr="00685E3A" w:rsidRDefault="00685E3A" w:rsidP="00685E3A">
      <w:pPr>
        <w:rPr>
          <w:lang w:val="en-US"/>
        </w:rPr>
      </w:pPr>
    </w:p>
    <w:p w14:paraId="520DDEBF" w14:textId="77777777" w:rsidR="00685E3A" w:rsidRPr="00685E3A" w:rsidRDefault="00685E3A" w:rsidP="00685E3A">
      <w:pPr>
        <w:rPr>
          <w:lang w:val="en-US"/>
        </w:rPr>
      </w:pPr>
      <w:r w:rsidRPr="00685E3A">
        <w:rPr>
          <w:lang w:val="en-US"/>
        </w:rPr>
        <w:t>JWT: JSON Web Token</w:t>
      </w:r>
    </w:p>
    <w:p w14:paraId="79272F68" w14:textId="77777777" w:rsidR="00685E3A" w:rsidRPr="00685E3A" w:rsidRDefault="00685E3A" w:rsidP="00685E3A">
      <w:pPr>
        <w:rPr>
          <w:lang w:val="en-US"/>
        </w:rPr>
      </w:pPr>
    </w:p>
    <w:p w14:paraId="6F52A9CE" w14:textId="77777777" w:rsidR="00685E3A" w:rsidRPr="00685E3A" w:rsidRDefault="00685E3A" w:rsidP="00685E3A">
      <w:pPr>
        <w:rPr>
          <w:lang w:val="en-US"/>
        </w:rPr>
      </w:pPr>
      <w:r w:rsidRPr="00685E3A">
        <w:rPr>
          <w:lang w:val="en-US"/>
        </w:rPr>
        <w:t>REST: Representational State Transfer</w:t>
      </w:r>
    </w:p>
    <w:p w14:paraId="51493BF2" w14:textId="77777777" w:rsidR="00685E3A" w:rsidRPr="00685E3A" w:rsidRDefault="00685E3A" w:rsidP="00685E3A">
      <w:pPr>
        <w:rPr>
          <w:lang w:val="en-US"/>
        </w:rPr>
      </w:pPr>
    </w:p>
    <w:p w14:paraId="018D935A" w14:textId="77777777" w:rsidR="00685E3A" w:rsidRPr="00685E3A" w:rsidRDefault="00685E3A" w:rsidP="00685E3A">
      <w:pPr>
        <w:rPr>
          <w:lang w:val="en-US"/>
        </w:rPr>
      </w:pPr>
      <w:r w:rsidRPr="00685E3A">
        <w:rPr>
          <w:lang w:val="en-US"/>
        </w:rPr>
        <w:t>Resource: Human personnel or equipment required to deliver a service</w:t>
      </w:r>
    </w:p>
    <w:p w14:paraId="2F5A8E68" w14:textId="77777777" w:rsidR="00685E3A" w:rsidRPr="00685E3A" w:rsidRDefault="00685E3A" w:rsidP="00685E3A">
      <w:pPr>
        <w:rPr>
          <w:lang w:val="en-US"/>
        </w:rPr>
      </w:pPr>
    </w:p>
    <w:p w14:paraId="2B0C012D" w14:textId="4015F3CA" w:rsidR="00685E3A" w:rsidRPr="00685E3A" w:rsidRDefault="00685E3A" w:rsidP="00685E3A">
      <w:pPr>
        <w:rPr>
          <w:lang w:val="en-US"/>
        </w:rPr>
      </w:pPr>
      <w:r w:rsidRPr="00685E3A">
        <w:rPr>
          <w:lang w:val="en-US"/>
        </w:rPr>
        <w:t>Client: End user who books services through the system</w:t>
      </w:r>
    </w:p>
    <w:p w14:paraId="492FDE5E" w14:textId="77777777" w:rsidR="001D6C4D" w:rsidRPr="001D6C4D" w:rsidRDefault="001D6C4D" w:rsidP="001D6C4D">
      <w:pPr>
        <w:rPr>
          <w:lang w:val="en-US"/>
        </w:rPr>
      </w:pPr>
    </w:p>
    <w:p w14:paraId="16C05B60" w14:textId="1F12395A" w:rsidR="001D6C4D" w:rsidRDefault="001D6C4D" w:rsidP="001D6C4D">
      <w:pPr>
        <w:pStyle w:val="Heading2"/>
        <w:rPr>
          <w:lang w:val="en-US"/>
        </w:rPr>
      </w:pPr>
      <w:bookmarkStart w:id="4" w:name="_Toc216036304"/>
      <w:r w:rsidRPr="001D6C4D">
        <w:rPr>
          <w:lang w:val="en-US"/>
        </w:rPr>
        <w:t>References</w:t>
      </w:r>
      <w:bookmarkEnd w:id="4"/>
    </w:p>
    <w:p w14:paraId="322923D9" w14:textId="77777777" w:rsidR="00685E3A" w:rsidRDefault="00685E3A" w:rsidP="00685E3A">
      <w:pPr>
        <w:rPr>
          <w:lang w:val="en-US"/>
        </w:rPr>
      </w:pPr>
    </w:p>
    <w:p w14:paraId="3151199B" w14:textId="77777777" w:rsidR="00685E3A" w:rsidRPr="00685E3A" w:rsidRDefault="00685E3A" w:rsidP="00685E3A">
      <w:pPr>
        <w:rPr>
          <w:lang w:val="en-US"/>
        </w:rPr>
      </w:pPr>
      <w:r w:rsidRPr="00685E3A">
        <w:rPr>
          <w:lang w:val="en-US"/>
        </w:rPr>
        <w:t>Software Requirements Specification (SRS) for Appointment Management System</w:t>
      </w:r>
    </w:p>
    <w:p w14:paraId="0F5022EF" w14:textId="77777777" w:rsidR="00685E3A" w:rsidRPr="00685E3A" w:rsidRDefault="00685E3A" w:rsidP="00685E3A">
      <w:pPr>
        <w:rPr>
          <w:lang w:val="en-US"/>
        </w:rPr>
      </w:pPr>
    </w:p>
    <w:p w14:paraId="1058D337" w14:textId="77777777" w:rsidR="00685E3A" w:rsidRPr="00685E3A" w:rsidRDefault="00685E3A" w:rsidP="00685E3A">
      <w:pPr>
        <w:rPr>
          <w:lang w:val="en-US"/>
        </w:rPr>
      </w:pPr>
      <w:r w:rsidRPr="00685E3A">
        <w:rPr>
          <w:lang w:val="en-US"/>
        </w:rPr>
        <w:t>IEEE 1016™ – IEEE Standard for Information Technology—Systems Design—Software Design Descriptions</w:t>
      </w:r>
    </w:p>
    <w:p w14:paraId="3AAB94C9" w14:textId="77777777" w:rsidR="00685E3A" w:rsidRPr="00685E3A" w:rsidRDefault="00685E3A" w:rsidP="00685E3A">
      <w:pPr>
        <w:rPr>
          <w:lang w:val="en-US"/>
        </w:rPr>
      </w:pPr>
    </w:p>
    <w:p w14:paraId="6377B883" w14:textId="77777777" w:rsidR="00685E3A" w:rsidRPr="00685E3A" w:rsidRDefault="00685E3A" w:rsidP="00685E3A">
      <w:pPr>
        <w:rPr>
          <w:lang w:val="en-US"/>
        </w:rPr>
      </w:pPr>
      <w:r w:rsidRPr="00685E3A">
        <w:rPr>
          <w:lang w:val="en-US"/>
        </w:rPr>
        <w:t>Existing scheduling and booking systems used in small service sector businesses</w:t>
      </w:r>
    </w:p>
    <w:p w14:paraId="02EE5D19" w14:textId="77777777" w:rsidR="00685E3A" w:rsidRPr="00685E3A" w:rsidRDefault="00685E3A" w:rsidP="00685E3A">
      <w:pPr>
        <w:rPr>
          <w:lang w:val="en-US"/>
        </w:rPr>
      </w:pPr>
    </w:p>
    <w:p w14:paraId="138886DE" w14:textId="0D7643F4" w:rsidR="00685E3A" w:rsidRPr="00685E3A" w:rsidRDefault="00685E3A" w:rsidP="00685E3A">
      <w:pPr>
        <w:rPr>
          <w:lang w:val="en-US"/>
        </w:rPr>
      </w:pPr>
      <w:r w:rsidRPr="00685E3A">
        <w:rPr>
          <w:lang w:val="en-US"/>
        </w:rPr>
        <w:t>Documentation of selected technologies (e.g., database systems, frameworks, notification services)</w:t>
      </w:r>
    </w:p>
    <w:p w14:paraId="624D03F4" w14:textId="77777777" w:rsidR="001D6C4D" w:rsidRPr="001D6C4D" w:rsidRDefault="001D6C4D" w:rsidP="001D6C4D">
      <w:pPr>
        <w:rPr>
          <w:lang w:val="en-US"/>
        </w:rPr>
      </w:pPr>
    </w:p>
    <w:p w14:paraId="6EBCB394" w14:textId="192EFECD" w:rsidR="001D6C4D" w:rsidRDefault="001D6C4D" w:rsidP="001D6C4D">
      <w:pPr>
        <w:pStyle w:val="Heading2"/>
        <w:rPr>
          <w:lang w:val="en-US"/>
        </w:rPr>
      </w:pPr>
      <w:bookmarkStart w:id="5" w:name="_Toc216036305"/>
      <w:r w:rsidRPr="001D6C4D">
        <w:rPr>
          <w:lang w:val="en-US"/>
        </w:rPr>
        <w:t>Overview</w:t>
      </w:r>
      <w:bookmarkEnd w:id="5"/>
      <w:r w:rsidRPr="001D6C4D">
        <w:rPr>
          <w:lang w:val="en-US"/>
        </w:rPr>
        <w:tab/>
      </w:r>
    </w:p>
    <w:p w14:paraId="2B214DE9" w14:textId="77777777" w:rsidR="00685E3A" w:rsidRDefault="00685E3A" w:rsidP="00685E3A">
      <w:pPr>
        <w:rPr>
          <w:lang w:val="en-US"/>
        </w:rPr>
      </w:pPr>
    </w:p>
    <w:p w14:paraId="7600AD34" w14:textId="4B811DFC" w:rsidR="00685E3A" w:rsidRPr="00685E3A" w:rsidRDefault="00685E3A" w:rsidP="00685E3A">
      <w:pPr>
        <w:rPr>
          <w:lang w:val="en-US"/>
        </w:rPr>
      </w:pPr>
      <w:r w:rsidRPr="00685E3A">
        <w:rPr>
          <w:lang w:val="en-US"/>
        </w:rPr>
        <w:t>The remainder of this document details the architectural and detailed design of the Appointment Management System. Subsequent sections describe the overall system architecture, component-level design, data models, database schema, interaction flows, and design constraints. Together, these sections provide a comprehensive view of how the system is structured and how it fulfills the specified requirements.</w:t>
      </w:r>
    </w:p>
    <w:p w14:paraId="6C7E38D4" w14:textId="157C68F3" w:rsidR="001D6C4D" w:rsidRPr="001D6C4D" w:rsidRDefault="001D6C4D" w:rsidP="001D6C4D">
      <w:pPr>
        <w:rPr>
          <w:lang w:val="en-US"/>
        </w:rPr>
      </w:pPr>
    </w:p>
    <w:p w14:paraId="1920F5FD" w14:textId="2435ECBB" w:rsidR="001D6C4D" w:rsidRDefault="001D6C4D" w:rsidP="001D6C4D">
      <w:pPr>
        <w:pStyle w:val="Heading1"/>
        <w:rPr>
          <w:lang w:val="en-US"/>
        </w:rPr>
      </w:pPr>
      <w:bookmarkStart w:id="6" w:name="_Toc216036306"/>
      <w:r w:rsidRPr="001D6C4D">
        <w:rPr>
          <w:lang w:val="en-US"/>
        </w:rPr>
        <w:t>Current software architecture</w:t>
      </w:r>
      <w:bookmarkEnd w:id="6"/>
      <w:r w:rsidRPr="001D6C4D">
        <w:rPr>
          <w:lang w:val="en-US"/>
        </w:rPr>
        <w:tab/>
      </w:r>
    </w:p>
    <w:p w14:paraId="5C877AD1" w14:textId="44541708" w:rsidR="001D6C4D" w:rsidRDefault="001D6C4D" w:rsidP="001D6C4D">
      <w:pPr>
        <w:rPr>
          <w:i/>
          <w:iCs/>
          <w:lang w:val="en-US"/>
        </w:rPr>
      </w:pPr>
    </w:p>
    <w:p w14:paraId="7300EB55" w14:textId="0E27D2CB" w:rsidR="001E1CDF" w:rsidRDefault="001E1CDF" w:rsidP="001D6C4D">
      <w:pPr>
        <w:rPr>
          <w:lang w:val="en-US"/>
        </w:rPr>
      </w:pPr>
      <w:r w:rsidRPr="001E1CDF">
        <w:rPr>
          <w:noProof/>
          <w:lang w:val="en-US"/>
        </w:rPr>
        <w:drawing>
          <wp:inline distT="0" distB="0" distL="0" distR="0" wp14:anchorId="28CE5CC9" wp14:editId="24A2052D">
            <wp:extent cx="5760720" cy="4657725"/>
            <wp:effectExtent l="0" t="0" r="0" b="9525"/>
            <wp:docPr id="250413957" name="Picture 1" descr="A diagram of a comput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13957" name="Picture 1" descr="A diagram of a computer service&#10;&#10;AI-generated content may be incorrect."/>
                    <pic:cNvPicPr/>
                  </pic:nvPicPr>
                  <pic:blipFill>
                    <a:blip r:embed="rId11"/>
                    <a:stretch>
                      <a:fillRect/>
                    </a:stretch>
                  </pic:blipFill>
                  <pic:spPr>
                    <a:xfrm>
                      <a:off x="0" y="0"/>
                      <a:ext cx="5760720" cy="4657725"/>
                    </a:xfrm>
                    <a:prstGeom prst="rect">
                      <a:avLst/>
                    </a:prstGeom>
                  </pic:spPr>
                </pic:pic>
              </a:graphicData>
            </a:graphic>
          </wp:inline>
        </w:drawing>
      </w:r>
    </w:p>
    <w:p w14:paraId="5AC50128" w14:textId="77777777" w:rsidR="00C31BE0" w:rsidRDefault="00C31BE0" w:rsidP="001D6C4D">
      <w:pPr>
        <w:rPr>
          <w:lang w:val="en-US"/>
        </w:rPr>
      </w:pPr>
    </w:p>
    <w:p w14:paraId="2899D1AC" w14:textId="77777777" w:rsidR="00C31BE0" w:rsidRDefault="00C31BE0" w:rsidP="001D6C4D">
      <w:pPr>
        <w:rPr>
          <w:lang w:val="en-US"/>
        </w:rPr>
      </w:pPr>
    </w:p>
    <w:p w14:paraId="11E546FC" w14:textId="77777777" w:rsidR="00C31BE0" w:rsidRDefault="00C31BE0" w:rsidP="001D6C4D">
      <w:pPr>
        <w:rPr>
          <w:lang w:val="en-US"/>
        </w:rPr>
      </w:pPr>
    </w:p>
    <w:p w14:paraId="063D632A" w14:textId="77777777" w:rsidR="00C31BE0" w:rsidRDefault="00C31BE0" w:rsidP="001D6C4D">
      <w:pPr>
        <w:rPr>
          <w:lang w:val="en-US"/>
        </w:rPr>
      </w:pPr>
    </w:p>
    <w:p w14:paraId="703706D4" w14:textId="2409B041" w:rsidR="001E1CDF" w:rsidRDefault="00C31BE0" w:rsidP="001D6C4D">
      <w:pPr>
        <w:rPr>
          <w:lang w:val="en-US"/>
        </w:rPr>
      </w:pPr>
      <w:r w:rsidRPr="00C31BE0">
        <w:t xml:space="preserve">The current Appointment Management System is built upon a modern </w:t>
      </w:r>
      <w:r w:rsidRPr="00C31BE0">
        <w:rPr>
          <w:b/>
          <w:bCs/>
        </w:rPr>
        <w:t>Distributed Microservices Architecture</w:t>
      </w:r>
      <w:r w:rsidRPr="00C31BE0">
        <w:t xml:space="preserve"> rather than a monolithic structure. This strategic decision was made to ensure high scalability, independence of deployment, and technological agility (Polyglot persistence). The system is fundamentally divided into three core layers: the Presentation Layer, the Application Layer, and the Data Layer. The Presentation Layer is served by a robust technology stack featuring </w:t>
      </w:r>
      <w:r w:rsidRPr="00C31BE0">
        <w:rPr>
          <w:b/>
          <w:bCs/>
        </w:rPr>
        <w:t>Angular (TypeScript)</w:t>
      </w:r>
      <w:r w:rsidRPr="00C31BE0">
        <w:t xml:space="preserve"> for the web-based client portal and </w:t>
      </w:r>
      <w:r w:rsidRPr="00C31BE0">
        <w:rPr>
          <w:b/>
          <w:bCs/>
        </w:rPr>
        <w:t>Flutter (Dart)</w:t>
      </w:r>
      <w:r w:rsidRPr="00C31BE0">
        <w:t xml:space="preserve"> for the cross-platform mobile application, ensuring a native-like user experience. The Application Layer, responsible for core business logic and service orchestration, is powered by </w:t>
      </w:r>
      <w:r w:rsidRPr="00C31BE0">
        <w:rPr>
          <w:b/>
          <w:bCs/>
        </w:rPr>
        <w:t>Node.js</w:t>
      </w:r>
      <w:r w:rsidRPr="00C31BE0">
        <w:t xml:space="preserve">. This choice was based on Node.js's asynchronous, non-blocking nature, which is ideal for handling the high volume of concurrent I/O operations typical of a scheduling and management system. Finally, the Data Layer relies on </w:t>
      </w:r>
      <w:r w:rsidRPr="00C31BE0">
        <w:rPr>
          <w:b/>
          <w:bCs/>
        </w:rPr>
        <w:t>MongoDB</w:t>
      </w:r>
      <w:r w:rsidRPr="00C31BE0">
        <w:t>, a NoSQL document database. The decision to use MongoDB was driven by the need for a flexible schema to accommodate dynamic data structures (like appointments and user profiles) and to support the horizontal scaling demands inherent in a microservices environment. The new system's development will specifically leverage the existing modularity but will focus on clearly defining microservice boundaries and reinforcing cross-service data integrity controls within this Node.js and MongoDB ecosystem.</w:t>
      </w:r>
    </w:p>
    <w:p w14:paraId="07093B9F" w14:textId="77777777" w:rsidR="001E1CDF" w:rsidRPr="001D6C4D" w:rsidRDefault="001E1CDF" w:rsidP="001D6C4D">
      <w:pPr>
        <w:rPr>
          <w:lang w:val="en-US"/>
        </w:rPr>
      </w:pPr>
    </w:p>
    <w:p w14:paraId="51B91D27" w14:textId="4EA067FC" w:rsidR="00DC7A9E" w:rsidRDefault="001D6C4D" w:rsidP="00DC7A9E">
      <w:pPr>
        <w:pStyle w:val="Heading1"/>
        <w:rPr>
          <w:lang w:val="en-US"/>
        </w:rPr>
      </w:pPr>
      <w:bookmarkStart w:id="7" w:name="_Toc216036307"/>
      <w:r w:rsidRPr="001D6C4D">
        <w:rPr>
          <w:lang w:val="en-US"/>
        </w:rPr>
        <w:t>Proposed software architecture</w:t>
      </w:r>
      <w:bookmarkEnd w:id="7"/>
    </w:p>
    <w:p w14:paraId="3D333568" w14:textId="690454DC" w:rsidR="001D6C4D" w:rsidRDefault="001D6C4D" w:rsidP="001D6C4D">
      <w:pPr>
        <w:rPr>
          <w:i/>
          <w:iCs/>
          <w:lang w:val="en-US"/>
        </w:rPr>
      </w:pPr>
    </w:p>
    <w:p w14:paraId="0D49883F" w14:textId="77777777" w:rsidR="00C31BE0" w:rsidRPr="00C31BE0" w:rsidRDefault="00C31BE0" w:rsidP="00C31BE0">
      <w:pPr>
        <w:rPr>
          <w:lang w:val="en-US"/>
        </w:rPr>
      </w:pPr>
      <w:r w:rsidRPr="00C31BE0">
        <w:rPr>
          <w:lang w:val="en-US"/>
        </w:rPr>
        <w:t xml:space="preserve">The proposed system will use </w:t>
      </w:r>
      <w:proofErr w:type="gramStart"/>
      <w:r w:rsidRPr="00C31BE0">
        <w:rPr>
          <w:lang w:val="en-US"/>
        </w:rPr>
        <w:t>a modern</w:t>
      </w:r>
      <w:proofErr w:type="gramEnd"/>
      <w:r w:rsidRPr="00C31BE0">
        <w:rPr>
          <w:lang w:val="en-US"/>
        </w:rPr>
        <w:t>, layered architecture. It will include web and mobile interfaces, a backend API, and a NoSQL database (MongoDB). The goal is to allow real-time synchronization, secure data handling, and smooth appointment booking.</w:t>
      </w:r>
    </w:p>
    <w:p w14:paraId="0C76BF47" w14:textId="77777777" w:rsidR="00C31BE0" w:rsidRPr="001D6C4D" w:rsidRDefault="00C31BE0" w:rsidP="001D6C4D">
      <w:pPr>
        <w:rPr>
          <w:lang w:val="en-US"/>
        </w:rPr>
      </w:pPr>
    </w:p>
    <w:p w14:paraId="62931B61" w14:textId="408E440F" w:rsidR="00DC7A9E" w:rsidRDefault="001D6C4D" w:rsidP="00DC7A9E">
      <w:pPr>
        <w:pStyle w:val="Heading2"/>
        <w:rPr>
          <w:lang w:val="en-US"/>
        </w:rPr>
      </w:pPr>
      <w:bookmarkStart w:id="8" w:name="_Toc216036308"/>
      <w:r w:rsidRPr="001D6C4D">
        <w:rPr>
          <w:lang w:val="en-US"/>
        </w:rPr>
        <w:t>Overview</w:t>
      </w:r>
      <w:bookmarkEnd w:id="8"/>
    </w:p>
    <w:p w14:paraId="7094A4EE" w14:textId="6B7C3F23" w:rsidR="001D6C4D" w:rsidRDefault="001D6C4D" w:rsidP="001D6C4D">
      <w:pPr>
        <w:rPr>
          <w:i/>
          <w:iCs/>
          <w:lang w:val="en-US"/>
        </w:rPr>
      </w:pPr>
    </w:p>
    <w:p w14:paraId="75B09FD2" w14:textId="77777777" w:rsidR="00C31BE0" w:rsidRPr="00C31BE0" w:rsidRDefault="00C31BE0" w:rsidP="00C31BE0">
      <w:pPr>
        <w:rPr>
          <w:i/>
          <w:iCs/>
          <w:lang w:val="en-US"/>
        </w:rPr>
      </w:pPr>
      <w:r w:rsidRPr="00C31BE0">
        <w:rPr>
          <w:i/>
          <w:iCs/>
          <w:lang w:val="en-US"/>
        </w:rPr>
        <w:t>The system is divided into several major parts:</w:t>
      </w:r>
    </w:p>
    <w:p w14:paraId="13F01F9F" w14:textId="77777777" w:rsidR="00C31BE0" w:rsidRPr="00C31BE0" w:rsidRDefault="00C31BE0" w:rsidP="00C31BE0">
      <w:pPr>
        <w:rPr>
          <w:i/>
          <w:iCs/>
          <w:lang w:val="en-US"/>
        </w:rPr>
      </w:pPr>
    </w:p>
    <w:p w14:paraId="7DF9D2A0" w14:textId="77777777" w:rsidR="00C31BE0" w:rsidRPr="00C31BE0" w:rsidRDefault="00C31BE0" w:rsidP="00C31BE0">
      <w:pPr>
        <w:rPr>
          <w:i/>
          <w:iCs/>
          <w:lang w:val="en-US"/>
        </w:rPr>
      </w:pPr>
      <w:r w:rsidRPr="00C31BE0">
        <w:rPr>
          <w:i/>
          <w:iCs/>
          <w:lang w:val="en-US"/>
        </w:rPr>
        <w:t>Frontend (Web and Mobile Apps)</w:t>
      </w:r>
    </w:p>
    <w:p w14:paraId="74124958" w14:textId="77777777" w:rsidR="00C31BE0" w:rsidRPr="00C31BE0" w:rsidRDefault="00C31BE0" w:rsidP="00C31BE0">
      <w:pPr>
        <w:rPr>
          <w:i/>
          <w:iCs/>
          <w:lang w:val="en-US"/>
        </w:rPr>
      </w:pPr>
    </w:p>
    <w:p w14:paraId="7C94B3AB" w14:textId="77777777" w:rsidR="00C31BE0" w:rsidRPr="00C31BE0" w:rsidRDefault="00C31BE0" w:rsidP="00C31BE0">
      <w:pPr>
        <w:rPr>
          <w:i/>
          <w:iCs/>
          <w:lang w:val="en-US"/>
        </w:rPr>
      </w:pPr>
      <w:r w:rsidRPr="00C31BE0">
        <w:rPr>
          <w:i/>
          <w:iCs/>
          <w:lang w:val="en-US"/>
        </w:rPr>
        <w:t>The web app will be built with React.</w:t>
      </w:r>
    </w:p>
    <w:p w14:paraId="6FBDAD51" w14:textId="77777777" w:rsidR="00C31BE0" w:rsidRPr="00C31BE0" w:rsidRDefault="00C31BE0" w:rsidP="00C31BE0">
      <w:pPr>
        <w:rPr>
          <w:i/>
          <w:iCs/>
          <w:lang w:val="en-US"/>
        </w:rPr>
      </w:pPr>
    </w:p>
    <w:p w14:paraId="5AAEE28D" w14:textId="77777777" w:rsidR="00C31BE0" w:rsidRPr="00C31BE0" w:rsidRDefault="00C31BE0" w:rsidP="00C31BE0">
      <w:pPr>
        <w:rPr>
          <w:i/>
          <w:iCs/>
          <w:lang w:val="en-US"/>
        </w:rPr>
      </w:pPr>
      <w:r w:rsidRPr="00C31BE0">
        <w:rPr>
          <w:i/>
          <w:iCs/>
          <w:lang w:val="en-US"/>
        </w:rPr>
        <w:t>The mobile app will be built with Flutter.</w:t>
      </w:r>
    </w:p>
    <w:p w14:paraId="02362B3F" w14:textId="77777777" w:rsidR="00C31BE0" w:rsidRPr="00C31BE0" w:rsidRDefault="00C31BE0" w:rsidP="00C31BE0">
      <w:pPr>
        <w:rPr>
          <w:i/>
          <w:iCs/>
          <w:lang w:val="en-US"/>
        </w:rPr>
      </w:pPr>
      <w:r w:rsidRPr="00C31BE0">
        <w:rPr>
          <w:i/>
          <w:iCs/>
          <w:lang w:val="en-US"/>
        </w:rPr>
        <w:t>Both interfaces will be used by clients, staff, and admins to interact with the system.</w:t>
      </w:r>
    </w:p>
    <w:p w14:paraId="7325B233" w14:textId="77777777" w:rsidR="00C31BE0" w:rsidRPr="00C31BE0" w:rsidRDefault="00C31BE0" w:rsidP="00C31BE0">
      <w:pPr>
        <w:rPr>
          <w:i/>
          <w:iCs/>
          <w:lang w:val="en-US"/>
        </w:rPr>
      </w:pPr>
    </w:p>
    <w:p w14:paraId="08325614" w14:textId="77777777" w:rsidR="00C31BE0" w:rsidRPr="00C31BE0" w:rsidRDefault="00C31BE0" w:rsidP="00C31BE0">
      <w:pPr>
        <w:rPr>
          <w:i/>
          <w:iCs/>
          <w:lang w:val="en-US"/>
        </w:rPr>
      </w:pPr>
      <w:r w:rsidRPr="00C31BE0">
        <w:rPr>
          <w:i/>
          <w:iCs/>
          <w:lang w:val="en-US"/>
        </w:rPr>
        <w:t>Backend API</w:t>
      </w:r>
    </w:p>
    <w:p w14:paraId="0E1CF7F0" w14:textId="77777777" w:rsidR="00C31BE0" w:rsidRPr="00C31BE0" w:rsidRDefault="00C31BE0" w:rsidP="00C31BE0">
      <w:pPr>
        <w:rPr>
          <w:i/>
          <w:iCs/>
          <w:lang w:val="en-US"/>
        </w:rPr>
      </w:pPr>
    </w:p>
    <w:p w14:paraId="08606E49" w14:textId="77777777" w:rsidR="00C31BE0" w:rsidRPr="00C31BE0" w:rsidRDefault="00C31BE0" w:rsidP="00C31BE0">
      <w:pPr>
        <w:rPr>
          <w:i/>
          <w:iCs/>
          <w:lang w:val="en-US"/>
        </w:rPr>
      </w:pPr>
      <w:r w:rsidRPr="00C31BE0">
        <w:rPr>
          <w:i/>
          <w:iCs/>
          <w:lang w:val="en-US"/>
        </w:rPr>
        <w:t xml:space="preserve">Built using Node.js (with Express or </w:t>
      </w:r>
      <w:proofErr w:type="spellStart"/>
      <w:r w:rsidRPr="00C31BE0">
        <w:rPr>
          <w:i/>
          <w:iCs/>
          <w:lang w:val="en-US"/>
        </w:rPr>
        <w:t>NestJS</w:t>
      </w:r>
      <w:proofErr w:type="spellEnd"/>
      <w:r w:rsidRPr="00C31BE0">
        <w:rPr>
          <w:i/>
          <w:iCs/>
          <w:lang w:val="en-US"/>
        </w:rPr>
        <w:t>).</w:t>
      </w:r>
    </w:p>
    <w:p w14:paraId="76738D8E" w14:textId="77777777" w:rsidR="00C31BE0" w:rsidRPr="00C31BE0" w:rsidRDefault="00C31BE0" w:rsidP="00C31BE0">
      <w:pPr>
        <w:rPr>
          <w:i/>
          <w:iCs/>
          <w:lang w:val="en-US"/>
        </w:rPr>
      </w:pPr>
      <w:r w:rsidRPr="00C31BE0">
        <w:rPr>
          <w:i/>
          <w:iCs/>
          <w:lang w:val="en-US"/>
        </w:rPr>
        <w:t>It contains all the business logic such as scheduling, appointment validation, resource management, and communication with the database.</w:t>
      </w:r>
    </w:p>
    <w:p w14:paraId="4A0A72C7" w14:textId="77777777" w:rsidR="00C31BE0" w:rsidRPr="00C31BE0" w:rsidRDefault="00C31BE0" w:rsidP="00C31BE0">
      <w:pPr>
        <w:rPr>
          <w:i/>
          <w:iCs/>
          <w:lang w:val="en-US"/>
        </w:rPr>
      </w:pPr>
    </w:p>
    <w:p w14:paraId="0DE20F3E" w14:textId="77777777" w:rsidR="00C31BE0" w:rsidRPr="00C31BE0" w:rsidRDefault="00C31BE0" w:rsidP="00C31BE0">
      <w:pPr>
        <w:rPr>
          <w:i/>
          <w:iCs/>
          <w:lang w:val="en-US"/>
        </w:rPr>
      </w:pPr>
      <w:r w:rsidRPr="00C31BE0">
        <w:rPr>
          <w:i/>
          <w:iCs/>
          <w:lang w:val="en-US"/>
        </w:rPr>
        <w:t>Database Layer</w:t>
      </w:r>
    </w:p>
    <w:p w14:paraId="346F73EC" w14:textId="77777777" w:rsidR="00C31BE0" w:rsidRPr="00C31BE0" w:rsidRDefault="00C31BE0" w:rsidP="00C31BE0">
      <w:pPr>
        <w:rPr>
          <w:i/>
          <w:iCs/>
          <w:lang w:val="en-US"/>
        </w:rPr>
      </w:pPr>
    </w:p>
    <w:p w14:paraId="32BEF9A1" w14:textId="77777777" w:rsidR="00C31BE0" w:rsidRPr="00C31BE0" w:rsidRDefault="00C31BE0" w:rsidP="00C31BE0">
      <w:pPr>
        <w:rPr>
          <w:i/>
          <w:iCs/>
          <w:lang w:val="en-US"/>
        </w:rPr>
      </w:pPr>
      <w:r w:rsidRPr="00C31BE0">
        <w:rPr>
          <w:i/>
          <w:iCs/>
          <w:lang w:val="en-US"/>
        </w:rPr>
        <w:t>The system uses MongoDB, a NoSQL database, to store persistent data such as clients, appointments, services, staff schedules, and equipment details.</w:t>
      </w:r>
    </w:p>
    <w:p w14:paraId="637B679C" w14:textId="77777777" w:rsidR="00C31BE0" w:rsidRPr="00C31BE0" w:rsidRDefault="00C31BE0" w:rsidP="00C31BE0">
      <w:pPr>
        <w:rPr>
          <w:i/>
          <w:iCs/>
          <w:lang w:val="en-US"/>
        </w:rPr>
      </w:pPr>
    </w:p>
    <w:p w14:paraId="1042A883" w14:textId="77777777" w:rsidR="00C31BE0" w:rsidRPr="00C31BE0" w:rsidRDefault="00C31BE0" w:rsidP="00C31BE0">
      <w:pPr>
        <w:rPr>
          <w:i/>
          <w:iCs/>
          <w:lang w:val="en-US"/>
        </w:rPr>
      </w:pPr>
      <w:r w:rsidRPr="00C31BE0">
        <w:rPr>
          <w:i/>
          <w:iCs/>
          <w:lang w:val="en-US"/>
        </w:rPr>
        <w:t>Real-time Update System</w:t>
      </w:r>
    </w:p>
    <w:p w14:paraId="68475F16" w14:textId="77777777" w:rsidR="00C31BE0" w:rsidRPr="00C31BE0" w:rsidRDefault="00C31BE0" w:rsidP="00C31BE0">
      <w:pPr>
        <w:rPr>
          <w:i/>
          <w:iCs/>
          <w:lang w:val="en-US"/>
        </w:rPr>
      </w:pPr>
    </w:p>
    <w:p w14:paraId="1517C35C" w14:textId="77777777" w:rsidR="00C31BE0" w:rsidRPr="00C31BE0" w:rsidRDefault="00C31BE0" w:rsidP="00C31BE0">
      <w:pPr>
        <w:rPr>
          <w:i/>
          <w:iCs/>
          <w:lang w:val="en-US"/>
        </w:rPr>
      </w:pPr>
      <w:r w:rsidRPr="00C31BE0">
        <w:rPr>
          <w:i/>
          <w:iCs/>
          <w:lang w:val="en-US"/>
        </w:rPr>
        <w:t>Real-time updates will be handled using:</w:t>
      </w:r>
    </w:p>
    <w:p w14:paraId="4BAE5745" w14:textId="77777777" w:rsidR="00C31BE0" w:rsidRPr="00C31BE0" w:rsidRDefault="00C31BE0" w:rsidP="00C31BE0">
      <w:pPr>
        <w:rPr>
          <w:i/>
          <w:iCs/>
          <w:lang w:val="en-US"/>
        </w:rPr>
      </w:pPr>
    </w:p>
    <w:p w14:paraId="7A56CA67" w14:textId="77777777" w:rsidR="00C31BE0" w:rsidRPr="00C31BE0" w:rsidRDefault="00C31BE0" w:rsidP="00C31BE0">
      <w:pPr>
        <w:rPr>
          <w:i/>
          <w:iCs/>
          <w:lang w:val="en-US"/>
        </w:rPr>
      </w:pPr>
      <w:proofErr w:type="spellStart"/>
      <w:r w:rsidRPr="00C31BE0">
        <w:rPr>
          <w:i/>
          <w:iCs/>
          <w:lang w:val="en-US"/>
        </w:rPr>
        <w:t>WebSockets</w:t>
      </w:r>
      <w:proofErr w:type="spellEnd"/>
      <w:r w:rsidRPr="00C31BE0">
        <w:rPr>
          <w:i/>
          <w:iCs/>
          <w:lang w:val="en-US"/>
        </w:rPr>
        <w:t xml:space="preserve"> (Socket.io)</w:t>
      </w:r>
    </w:p>
    <w:p w14:paraId="6E9FD789" w14:textId="77777777" w:rsidR="00C31BE0" w:rsidRPr="00C31BE0" w:rsidRDefault="00C31BE0" w:rsidP="00C31BE0">
      <w:pPr>
        <w:rPr>
          <w:i/>
          <w:iCs/>
          <w:lang w:val="en-US"/>
        </w:rPr>
      </w:pPr>
    </w:p>
    <w:p w14:paraId="051CA85F" w14:textId="77777777" w:rsidR="00C31BE0" w:rsidRPr="00C31BE0" w:rsidRDefault="00C31BE0" w:rsidP="00C31BE0">
      <w:pPr>
        <w:rPr>
          <w:i/>
          <w:iCs/>
          <w:lang w:val="en-US"/>
        </w:rPr>
      </w:pPr>
      <w:r w:rsidRPr="00C31BE0">
        <w:rPr>
          <w:i/>
          <w:iCs/>
          <w:lang w:val="en-US"/>
        </w:rPr>
        <w:t>This ensures updates (like new bookings or cancellations) appear instantly on all devices.</w:t>
      </w:r>
    </w:p>
    <w:p w14:paraId="3773F2E5" w14:textId="77777777" w:rsidR="00C31BE0" w:rsidRPr="00C31BE0" w:rsidRDefault="00C31BE0" w:rsidP="00C31BE0">
      <w:pPr>
        <w:rPr>
          <w:i/>
          <w:iCs/>
          <w:lang w:val="en-US"/>
        </w:rPr>
      </w:pPr>
    </w:p>
    <w:p w14:paraId="7639FF60" w14:textId="77777777" w:rsidR="00C31BE0" w:rsidRPr="00C31BE0" w:rsidRDefault="00C31BE0" w:rsidP="00C31BE0">
      <w:pPr>
        <w:rPr>
          <w:i/>
          <w:iCs/>
          <w:lang w:val="en-US"/>
        </w:rPr>
      </w:pPr>
      <w:r w:rsidRPr="00C31BE0">
        <w:rPr>
          <w:i/>
          <w:iCs/>
          <w:lang w:val="en-US"/>
        </w:rPr>
        <w:t>Notification Services</w:t>
      </w:r>
    </w:p>
    <w:p w14:paraId="2A06EAF4" w14:textId="77777777" w:rsidR="00C31BE0" w:rsidRPr="00C31BE0" w:rsidRDefault="00C31BE0" w:rsidP="00C31BE0">
      <w:pPr>
        <w:rPr>
          <w:i/>
          <w:iCs/>
          <w:lang w:val="en-US"/>
        </w:rPr>
      </w:pPr>
    </w:p>
    <w:p w14:paraId="66706DD4" w14:textId="77777777" w:rsidR="00C31BE0" w:rsidRPr="00C31BE0" w:rsidRDefault="00C31BE0" w:rsidP="00C31BE0">
      <w:pPr>
        <w:rPr>
          <w:i/>
          <w:iCs/>
          <w:lang w:val="en-US"/>
        </w:rPr>
      </w:pPr>
      <w:r w:rsidRPr="00C31BE0">
        <w:rPr>
          <w:i/>
          <w:iCs/>
          <w:lang w:val="en-US"/>
        </w:rPr>
        <w:t>Handles email, SMS, and push notifications to customers and staff:</w:t>
      </w:r>
    </w:p>
    <w:p w14:paraId="02323A08" w14:textId="77777777" w:rsidR="00C31BE0" w:rsidRPr="00C31BE0" w:rsidRDefault="00C31BE0" w:rsidP="00C31BE0">
      <w:pPr>
        <w:rPr>
          <w:i/>
          <w:iCs/>
          <w:lang w:val="en-US"/>
        </w:rPr>
      </w:pPr>
    </w:p>
    <w:p w14:paraId="5BE8FA7B" w14:textId="77777777" w:rsidR="00C31BE0" w:rsidRPr="00C31BE0" w:rsidRDefault="00C31BE0" w:rsidP="00C31BE0">
      <w:pPr>
        <w:rPr>
          <w:i/>
          <w:iCs/>
          <w:lang w:val="en-US"/>
        </w:rPr>
      </w:pPr>
      <w:proofErr w:type="gramStart"/>
      <w:r w:rsidRPr="00C31BE0">
        <w:rPr>
          <w:i/>
          <w:iCs/>
          <w:lang w:val="en-US"/>
        </w:rPr>
        <w:t>Could</w:t>
      </w:r>
      <w:proofErr w:type="gramEnd"/>
      <w:r w:rsidRPr="00C31BE0">
        <w:rPr>
          <w:i/>
          <w:iCs/>
          <w:lang w:val="en-US"/>
        </w:rPr>
        <w:t xml:space="preserve"> use services like Twilio, Firebase Cloud Messaging, or SendGrid.</w:t>
      </w:r>
    </w:p>
    <w:p w14:paraId="13DE15A8" w14:textId="77777777" w:rsidR="00C31BE0" w:rsidRPr="00C31BE0" w:rsidRDefault="00C31BE0" w:rsidP="00C31BE0">
      <w:pPr>
        <w:rPr>
          <w:i/>
          <w:iCs/>
          <w:lang w:val="en-US"/>
        </w:rPr>
      </w:pPr>
    </w:p>
    <w:p w14:paraId="428B8EC8" w14:textId="49F197C3" w:rsidR="00C31BE0" w:rsidRPr="00DC7A9E" w:rsidRDefault="00C31BE0" w:rsidP="00C31BE0">
      <w:pPr>
        <w:rPr>
          <w:i/>
          <w:iCs/>
          <w:lang w:val="en-US"/>
        </w:rPr>
      </w:pPr>
      <w:r w:rsidRPr="00C31BE0">
        <w:rPr>
          <w:i/>
          <w:iCs/>
          <w:lang w:val="en-US"/>
        </w:rPr>
        <w:t>This architecture helps keep the system organized, easy to maintain, and scalable for future improvements.</w:t>
      </w:r>
    </w:p>
    <w:p w14:paraId="1188299D" w14:textId="66387CA6" w:rsidR="001D6C4D" w:rsidRPr="001D6C4D" w:rsidRDefault="001D6C4D" w:rsidP="001D6C4D">
      <w:pPr>
        <w:rPr>
          <w:lang w:val="en-US"/>
        </w:rPr>
      </w:pPr>
    </w:p>
    <w:p w14:paraId="382A5ADD" w14:textId="4BEC9931" w:rsidR="00DC7A9E" w:rsidRDefault="001D6C4D" w:rsidP="00DC7A9E">
      <w:pPr>
        <w:pStyle w:val="Heading2"/>
        <w:rPr>
          <w:lang w:val="en-US"/>
        </w:rPr>
      </w:pPr>
      <w:bookmarkStart w:id="9" w:name="_Toc216036309"/>
      <w:r w:rsidRPr="001D6C4D">
        <w:rPr>
          <w:lang w:val="en-US"/>
        </w:rPr>
        <w:t>Subsystem decomposition</w:t>
      </w:r>
      <w:bookmarkEnd w:id="9"/>
    </w:p>
    <w:p w14:paraId="37A2C6D1" w14:textId="2012C865" w:rsidR="001D6C4D" w:rsidRDefault="001D6C4D" w:rsidP="001D6C4D">
      <w:pPr>
        <w:rPr>
          <w:i/>
          <w:iCs/>
          <w:lang w:val="en-US"/>
        </w:rPr>
      </w:pPr>
    </w:p>
    <w:p w14:paraId="647AEAD8" w14:textId="77777777" w:rsidR="00C31BE0" w:rsidRPr="00C31BE0" w:rsidRDefault="00C31BE0" w:rsidP="00C31BE0">
      <w:pPr>
        <w:rPr>
          <w:lang w:val="en-US"/>
        </w:rPr>
      </w:pPr>
      <w:r w:rsidRPr="00C31BE0">
        <w:rPr>
          <w:lang w:val="en-US"/>
        </w:rPr>
        <w:t>1. User Interface Subsystem</w:t>
      </w:r>
    </w:p>
    <w:p w14:paraId="5A903F07" w14:textId="77777777" w:rsidR="00C31BE0" w:rsidRPr="00C31BE0" w:rsidRDefault="00C31BE0" w:rsidP="00C31BE0">
      <w:pPr>
        <w:rPr>
          <w:lang w:val="en-US"/>
        </w:rPr>
      </w:pPr>
    </w:p>
    <w:p w14:paraId="6ACED239" w14:textId="77777777" w:rsidR="00C31BE0" w:rsidRPr="00C31BE0" w:rsidRDefault="00C31BE0" w:rsidP="00C31BE0">
      <w:pPr>
        <w:rPr>
          <w:lang w:val="en-US"/>
        </w:rPr>
      </w:pPr>
      <w:r w:rsidRPr="00C31BE0">
        <w:rPr>
          <w:lang w:val="en-US"/>
        </w:rPr>
        <w:t>Handles all screens and user interactions in React (web) and Flutter (mobile).</w:t>
      </w:r>
    </w:p>
    <w:p w14:paraId="1B63B704" w14:textId="77777777" w:rsidR="00C31BE0" w:rsidRPr="00C31BE0" w:rsidRDefault="00C31BE0" w:rsidP="00C31BE0">
      <w:pPr>
        <w:rPr>
          <w:lang w:val="en-US"/>
        </w:rPr>
      </w:pPr>
    </w:p>
    <w:p w14:paraId="5B70D3EB" w14:textId="77777777" w:rsidR="00C31BE0" w:rsidRPr="00C31BE0" w:rsidRDefault="00C31BE0" w:rsidP="00C31BE0">
      <w:pPr>
        <w:rPr>
          <w:lang w:val="en-US"/>
        </w:rPr>
      </w:pPr>
      <w:r w:rsidRPr="00C31BE0">
        <w:rPr>
          <w:lang w:val="en-US"/>
        </w:rPr>
        <w:t>Includes admin dashboards, staff calendars, and client booking interface.</w:t>
      </w:r>
    </w:p>
    <w:p w14:paraId="127EB272" w14:textId="77777777" w:rsidR="00C31BE0" w:rsidRPr="00C31BE0" w:rsidRDefault="00C31BE0" w:rsidP="00C31BE0">
      <w:pPr>
        <w:rPr>
          <w:lang w:val="en-US"/>
        </w:rPr>
      </w:pPr>
    </w:p>
    <w:p w14:paraId="21906B40" w14:textId="77777777" w:rsidR="00C31BE0" w:rsidRPr="00C31BE0" w:rsidRDefault="00C31BE0" w:rsidP="00C31BE0">
      <w:pPr>
        <w:rPr>
          <w:lang w:val="en-US"/>
        </w:rPr>
      </w:pPr>
      <w:r w:rsidRPr="00C31BE0">
        <w:rPr>
          <w:lang w:val="en-US"/>
        </w:rPr>
        <w:t>2. Authentication and Authorization Subsystem</w:t>
      </w:r>
    </w:p>
    <w:p w14:paraId="3C6F33B1" w14:textId="77777777" w:rsidR="00C31BE0" w:rsidRPr="00C31BE0" w:rsidRDefault="00C31BE0" w:rsidP="00C31BE0">
      <w:pPr>
        <w:rPr>
          <w:lang w:val="en-US"/>
        </w:rPr>
      </w:pPr>
    </w:p>
    <w:p w14:paraId="111EE50C" w14:textId="77777777" w:rsidR="00C31BE0" w:rsidRPr="00C31BE0" w:rsidRDefault="00C31BE0" w:rsidP="00C31BE0">
      <w:pPr>
        <w:rPr>
          <w:lang w:val="en-US"/>
        </w:rPr>
      </w:pPr>
      <w:proofErr w:type="gramStart"/>
      <w:r w:rsidRPr="00C31BE0">
        <w:rPr>
          <w:lang w:val="en-US"/>
        </w:rPr>
        <w:t>Manages</w:t>
      </w:r>
      <w:proofErr w:type="gramEnd"/>
      <w:r w:rsidRPr="00C31BE0">
        <w:rPr>
          <w:lang w:val="en-US"/>
        </w:rPr>
        <w:t xml:space="preserve"> login and user roles (admin, staff, client).</w:t>
      </w:r>
    </w:p>
    <w:p w14:paraId="6945A55E" w14:textId="77777777" w:rsidR="00C31BE0" w:rsidRPr="00C31BE0" w:rsidRDefault="00C31BE0" w:rsidP="00C31BE0">
      <w:pPr>
        <w:rPr>
          <w:lang w:val="en-US"/>
        </w:rPr>
      </w:pPr>
    </w:p>
    <w:p w14:paraId="2FE60734" w14:textId="77777777" w:rsidR="00C31BE0" w:rsidRPr="00C31BE0" w:rsidRDefault="00C31BE0" w:rsidP="00C31BE0">
      <w:pPr>
        <w:rPr>
          <w:lang w:val="en-US"/>
        </w:rPr>
      </w:pPr>
      <w:r w:rsidRPr="00C31BE0">
        <w:rPr>
          <w:lang w:val="en-US"/>
        </w:rPr>
        <w:t>Uses token-based authentication (JWT).</w:t>
      </w:r>
    </w:p>
    <w:p w14:paraId="26AF19A1" w14:textId="77777777" w:rsidR="00C31BE0" w:rsidRPr="00C31BE0" w:rsidRDefault="00C31BE0" w:rsidP="00C31BE0">
      <w:pPr>
        <w:rPr>
          <w:lang w:val="en-US"/>
        </w:rPr>
      </w:pPr>
    </w:p>
    <w:p w14:paraId="2676F0C2" w14:textId="77777777" w:rsidR="00C31BE0" w:rsidRPr="00C31BE0" w:rsidRDefault="00C31BE0" w:rsidP="00C31BE0">
      <w:pPr>
        <w:rPr>
          <w:lang w:val="en-US"/>
        </w:rPr>
      </w:pPr>
      <w:r w:rsidRPr="00C31BE0">
        <w:rPr>
          <w:lang w:val="en-US"/>
        </w:rPr>
        <w:t>Ensures only authorized users access certain features.</w:t>
      </w:r>
    </w:p>
    <w:p w14:paraId="3BFF0FF4" w14:textId="77777777" w:rsidR="00C31BE0" w:rsidRPr="00C31BE0" w:rsidRDefault="00C31BE0" w:rsidP="00C31BE0">
      <w:pPr>
        <w:rPr>
          <w:lang w:val="en-US"/>
        </w:rPr>
      </w:pPr>
    </w:p>
    <w:p w14:paraId="4313D670" w14:textId="77777777" w:rsidR="00C31BE0" w:rsidRPr="00C31BE0" w:rsidRDefault="00C31BE0" w:rsidP="00C31BE0">
      <w:pPr>
        <w:rPr>
          <w:lang w:val="en-US"/>
        </w:rPr>
      </w:pPr>
      <w:r w:rsidRPr="00C31BE0">
        <w:rPr>
          <w:lang w:val="en-US"/>
        </w:rPr>
        <w:t>3. Scheduling and Appointment Subsystem</w:t>
      </w:r>
    </w:p>
    <w:p w14:paraId="6B165582" w14:textId="77777777" w:rsidR="00C31BE0" w:rsidRPr="00C31BE0" w:rsidRDefault="00C31BE0" w:rsidP="00C31BE0">
      <w:pPr>
        <w:rPr>
          <w:lang w:val="en-US"/>
        </w:rPr>
      </w:pPr>
    </w:p>
    <w:p w14:paraId="52DB5FBA" w14:textId="77777777" w:rsidR="00C31BE0" w:rsidRPr="00C31BE0" w:rsidRDefault="00C31BE0" w:rsidP="00C31BE0">
      <w:pPr>
        <w:rPr>
          <w:lang w:val="en-US"/>
        </w:rPr>
      </w:pPr>
      <w:r w:rsidRPr="00C31BE0">
        <w:rPr>
          <w:lang w:val="en-US"/>
        </w:rPr>
        <w:t>Responsible for checking staff and equipment availability.</w:t>
      </w:r>
    </w:p>
    <w:p w14:paraId="44F43404" w14:textId="77777777" w:rsidR="00C31BE0" w:rsidRPr="00C31BE0" w:rsidRDefault="00C31BE0" w:rsidP="00C31BE0">
      <w:pPr>
        <w:rPr>
          <w:lang w:val="en-US"/>
        </w:rPr>
      </w:pPr>
    </w:p>
    <w:p w14:paraId="677C684C" w14:textId="77777777" w:rsidR="00C31BE0" w:rsidRPr="00C31BE0" w:rsidRDefault="00C31BE0" w:rsidP="00C31BE0">
      <w:pPr>
        <w:rPr>
          <w:lang w:val="en-US"/>
        </w:rPr>
      </w:pPr>
      <w:r w:rsidRPr="00C31BE0">
        <w:rPr>
          <w:lang w:val="en-US"/>
        </w:rPr>
        <w:t>Prevents double booking.</w:t>
      </w:r>
    </w:p>
    <w:p w14:paraId="2ABA2C90" w14:textId="77777777" w:rsidR="00C31BE0" w:rsidRPr="00C31BE0" w:rsidRDefault="00C31BE0" w:rsidP="00C31BE0">
      <w:pPr>
        <w:rPr>
          <w:lang w:val="en-US"/>
        </w:rPr>
      </w:pPr>
    </w:p>
    <w:p w14:paraId="434C5AF1" w14:textId="77777777" w:rsidR="00C31BE0" w:rsidRPr="00C31BE0" w:rsidRDefault="00C31BE0" w:rsidP="00C31BE0">
      <w:pPr>
        <w:rPr>
          <w:lang w:val="en-US"/>
        </w:rPr>
      </w:pPr>
      <w:r w:rsidRPr="00C31BE0">
        <w:rPr>
          <w:lang w:val="en-US"/>
        </w:rPr>
        <w:t>Supports rescheduling, cancellations, and waitlists.</w:t>
      </w:r>
    </w:p>
    <w:p w14:paraId="6349A617" w14:textId="77777777" w:rsidR="00C31BE0" w:rsidRPr="00C31BE0" w:rsidRDefault="00C31BE0" w:rsidP="00C31BE0">
      <w:pPr>
        <w:rPr>
          <w:lang w:val="en-US"/>
        </w:rPr>
      </w:pPr>
    </w:p>
    <w:p w14:paraId="1B75B8B1" w14:textId="77777777" w:rsidR="00C31BE0" w:rsidRPr="00C31BE0" w:rsidRDefault="00C31BE0" w:rsidP="00C31BE0">
      <w:pPr>
        <w:rPr>
          <w:lang w:val="en-US"/>
        </w:rPr>
      </w:pPr>
      <w:r w:rsidRPr="00C31BE0">
        <w:rPr>
          <w:lang w:val="en-US"/>
        </w:rPr>
        <w:t>4. Resource Management Subsystem</w:t>
      </w:r>
    </w:p>
    <w:p w14:paraId="0E3B2D34" w14:textId="77777777" w:rsidR="00C31BE0" w:rsidRPr="00C31BE0" w:rsidRDefault="00C31BE0" w:rsidP="00C31BE0">
      <w:pPr>
        <w:rPr>
          <w:lang w:val="en-US"/>
        </w:rPr>
      </w:pPr>
    </w:p>
    <w:p w14:paraId="0F41E1A3" w14:textId="77777777" w:rsidR="00C31BE0" w:rsidRPr="00C31BE0" w:rsidRDefault="00C31BE0" w:rsidP="00C31BE0">
      <w:pPr>
        <w:rPr>
          <w:lang w:val="en-US"/>
        </w:rPr>
      </w:pPr>
      <w:r w:rsidRPr="00C31BE0">
        <w:rPr>
          <w:lang w:val="en-US"/>
        </w:rPr>
        <w:t>Manages staff and equipment information.</w:t>
      </w:r>
    </w:p>
    <w:p w14:paraId="6D79D11A" w14:textId="77777777" w:rsidR="00C31BE0" w:rsidRPr="00C31BE0" w:rsidRDefault="00C31BE0" w:rsidP="00C31BE0">
      <w:pPr>
        <w:rPr>
          <w:lang w:val="en-US"/>
        </w:rPr>
      </w:pPr>
    </w:p>
    <w:p w14:paraId="7557B6B2" w14:textId="77777777" w:rsidR="00C31BE0" w:rsidRPr="00C31BE0" w:rsidRDefault="00C31BE0" w:rsidP="00C31BE0">
      <w:pPr>
        <w:rPr>
          <w:lang w:val="en-US"/>
        </w:rPr>
      </w:pPr>
      <w:r w:rsidRPr="00C31BE0">
        <w:rPr>
          <w:lang w:val="en-US"/>
        </w:rPr>
        <w:t>Handles working hours, breaks, qualifications, and maintenance periods.</w:t>
      </w:r>
    </w:p>
    <w:p w14:paraId="4108CC5D" w14:textId="77777777" w:rsidR="00C31BE0" w:rsidRPr="00C31BE0" w:rsidRDefault="00C31BE0" w:rsidP="00C31BE0">
      <w:pPr>
        <w:rPr>
          <w:lang w:val="en-US"/>
        </w:rPr>
      </w:pPr>
    </w:p>
    <w:p w14:paraId="0994F5D0" w14:textId="77777777" w:rsidR="00C31BE0" w:rsidRPr="00C31BE0" w:rsidRDefault="00C31BE0" w:rsidP="00C31BE0">
      <w:pPr>
        <w:rPr>
          <w:lang w:val="en-US"/>
        </w:rPr>
      </w:pPr>
      <w:r w:rsidRPr="00C31BE0">
        <w:rPr>
          <w:lang w:val="en-US"/>
        </w:rPr>
        <w:t>5. Service Catalog Subsystem</w:t>
      </w:r>
    </w:p>
    <w:p w14:paraId="32A6E0DD" w14:textId="77777777" w:rsidR="00C31BE0" w:rsidRPr="00C31BE0" w:rsidRDefault="00C31BE0" w:rsidP="00C31BE0">
      <w:pPr>
        <w:rPr>
          <w:lang w:val="en-US"/>
        </w:rPr>
      </w:pPr>
    </w:p>
    <w:p w14:paraId="470D4FE2" w14:textId="77777777" w:rsidR="00C31BE0" w:rsidRPr="00C31BE0" w:rsidRDefault="00C31BE0" w:rsidP="00C31BE0">
      <w:pPr>
        <w:rPr>
          <w:lang w:val="en-US"/>
        </w:rPr>
      </w:pPr>
      <w:r w:rsidRPr="00C31BE0">
        <w:rPr>
          <w:lang w:val="en-US"/>
        </w:rPr>
        <w:t>Stores information about services: duration, price, required resources.</w:t>
      </w:r>
    </w:p>
    <w:p w14:paraId="64BE6385" w14:textId="77777777" w:rsidR="00C31BE0" w:rsidRPr="00C31BE0" w:rsidRDefault="00C31BE0" w:rsidP="00C31BE0">
      <w:pPr>
        <w:rPr>
          <w:lang w:val="en-US"/>
        </w:rPr>
      </w:pPr>
    </w:p>
    <w:p w14:paraId="76FCDE06" w14:textId="77777777" w:rsidR="00C31BE0" w:rsidRPr="00C31BE0" w:rsidRDefault="00C31BE0" w:rsidP="00C31BE0">
      <w:pPr>
        <w:rPr>
          <w:lang w:val="en-US"/>
        </w:rPr>
      </w:pPr>
      <w:r w:rsidRPr="00C31BE0">
        <w:rPr>
          <w:lang w:val="en-US"/>
        </w:rPr>
        <w:t>6. Client Management Subsystem</w:t>
      </w:r>
    </w:p>
    <w:p w14:paraId="5DDE7DEB" w14:textId="77777777" w:rsidR="00C31BE0" w:rsidRPr="00C31BE0" w:rsidRDefault="00C31BE0" w:rsidP="00C31BE0">
      <w:pPr>
        <w:rPr>
          <w:lang w:val="en-US"/>
        </w:rPr>
      </w:pPr>
    </w:p>
    <w:p w14:paraId="3B919662" w14:textId="77777777" w:rsidR="00C31BE0" w:rsidRPr="00C31BE0" w:rsidRDefault="00C31BE0" w:rsidP="00C31BE0">
      <w:pPr>
        <w:rPr>
          <w:lang w:val="en-US"/>
        </w:rPr>
      </w:pPr>
      <w:r w:rsidRPr="00C31BE0">
        <w:rPr>
          <w:lang w:val="en-US"/>
        </w:rPr>
        <w:t>Manages client profiles, contact info, booking history, preferences.</w:t>
      </w:r>
    </w:p>
    <w:p w14:paraId="5B430AA9" w14:textId="77777777" w:rsidR="00C31BE0" w:rsidRPr="00C31BE0" w:rsidRDefault="00C31BE0" w:rsidP="00C31BE0">
      <w:pPr>
        <w:rPr>
          <w:lang w:val="en-US"/>
        </w:rPr>
      </w:pPr>
    </w:p>
    <w:p w14:paraId="35FCE62A" w14:textId="77777777" w:rsidR="00C31BE0" w:rsidRPr="00C31BE0" w:rsidRDefault="00C31BE0" w:rsidP="00C31BE0">
      <w:pPr>
        <w:rPr>
          <w:lang w:val="en-US"/>
        </w:rPr>
      </w:pPr>
      <w:r w:rsidRPr="00C31BE0">
        <w:rPr>
          <w:lang w:val="en-US"/>
        </w:rPr>
        <w:t>7. Notification Subsystem</w:t>
      </w:r>
    </w:p>
    <w:p w14:paraId="42169AE5" w14:textId="77777777" w:rsidR="00C31BE0" w:rsidRPr="00C31BE0" w:rsidRDefault="00C31BE0" w:rsidP="00C31BE0">
      <w:pPr>
        <w:rPr>
          <w:lang w:val="en-US"/>
        </w:rPr>
      </w:pPr>
    </w:p>
    <w:p w14:paraId="78412186" w14:textId="77777777" w:rsidR="00C31BE0" w:rsidRPr="00C31BE0" w:rsidRDefault="00C31BE0" w:rsidP="00C31BE0">
      <w:pPr>
        <w:rPr>
          <w:lang w:val="en-US"/>
        </w:rPr>
      </w:pPr>
      <w:r w:rsidRPr="00C31BE0">
        <w:rPr>
          <w:lang w:val="en-US"/>
        </w:rPr>
        <w:t>Sends reminders, confirmations, and cancellation alerts.</w:t>
      </w:r>
    </w:p>
    <w:p w14:paraId="75B005D1" w14:textId="77777777" w:rsidR="00C31BE0" w:rsidRPr="00C31BE0" w:rsidRDefault="00C31BE0" w:rsidP="00C31BE0">
      <w:pPr>
        <w:rPr>
          <w:lang w:val="en-US"/>
        </w:rPr>
      </w:pPr>
    </w:p>
    <w:p w14:paraId="7CDC11BE" w14:textId="77777777" w:rsidR="00C31BE0" w:rsidRPr="00C31BE0" w:rsidRDefault="00C31BE0" w:rsidP="00C31BE0">
      <w:pPr>
        <w:rPr>
          <w:lang w:val="en-US"/>
        </w:rPr>
      </w:pPr>
      <w:r w:rsidRPr="00C31BE0">
        <w:rPr>
          <w:lang w:val="en-US"/>
        </w:rPr>
        <w:t>Integrates with email/SMS APIs.</w:t>
      </w:r>
    </w:p>
    <w:p w14:paraId="21A198BE" w14:textId="77777777" w:rsidR="00C31BE0" w:rsidRPr="00C31BE0" w:rsidRDefault="00C31BE0" w:rsidP="00C31BE0">
      <w:pPr>
        <w:rPr>
          <w:lang w:val="en-US"/>
        </w:rPr>
      </w:pPr>
    </w:p>
    <w:p w14:paraId="4F6D6818" w14:textId="77777777" w:rsidR="00C31BE0" w:rsidRPr="00C31BE0" w:rsidRDefault="00C31BE0" w:rsidP="00C31BE0">
      <w:pPr>
        <w:rPr>
          <w:lang w:val="en-US"/>
        </w:rPr>
      </w:pPr>
      <w:r w:rsidRPr="00C31BE0">
        <w:rPr>
          <w:lang w:val="en-US"/>
        </w:rPr>
        <w:t>8. Reporting Subsystem</w:t>
      </w:r>
    </w:p>
    <w:p w14:paraId="333F4DF7" w14:textId="77777777" w:rsidR="00C31BE0" w:rsidRPr="00C31BE0" w:rsidRDefault="00C31BE0" w:rsidP="00C31BE0">
      <w:pPr>
        <w:rPr>
          <w:lang w:val="en-US"/>
        </w:rPr>
      </w:pPr>
    </w:p>
    <w:p w14:paraId="1E9ED021" w14:textId="77777777" w:rsidR="00C31BE0" w:rsidRPr="00C31BE0" w:rsidRDefault="00C31BE0" w:rsidP="00C31BE0">
      <w:pPr>
        <w:rPr>
          <w:lang w:val="en-US"/>
        </w:rPr>
      </w:pPr>
      <w:proofErr w:type="gramStart"/>
      <w:r w:rsidRPr="00C31BE0">
        <w:rPr>
          <w:lang w:val="en-US"/>
        </w:rPr>
        <w:t>Generates</w:t>
      </w:r>
      <w:proofErr w:type="gramEnd"/>
      <w:r w:rsidRPr="00C31BE0">
        <w:rPr>
          <w:lang w:val="en-US"/>
        </w:rPr>
        <w:t xml:space="preserve"> reports about bookings, staff workload, and cancellation patterns.</w:t>
      </w:r>
    </w:p>
    <w:p w14:paraId="4DA33BD5" w14:textId="77777777" w:rsidR="00C31BE0" w:rsidRPr="00C31BE0" w:rsidRDefault="00C31BE0" w:rsidP="00C31BE0">
      <w:pPr>
        <w:rPr>
          <w:lang w:val="en-US"/>
        </w:rPr>
      </w:pPr>
    </w:p>
    <w:p w14:paraId="0A3B3CEA" w14:textId="77777777" w:rsidR="00C31BE0" w:rsidRPr="00C31BE0" w:rsidRDefault="00C31BE0" w:rsidP="00C31BE0">
      <w:pPr>
        <w:rPr>
          <w:lang w:val="en-US"/>
        </w:rPr>
      </w:pPr>
      <w:r w:rsidRPr="00C31BE0">
        <w:rPr>
          <w:lang w:val="en-US"/>
        </w:rPr>
        <w:t>9. Database Access Subsystem</w:t>
      </w:r>
    </w:p>
    <w:p w14:paraId="1D9C8B04" w14:textId="77777777" w:rsidR="00C31BE0" w:rsidRPr="00C31BE0" w:rsidRDefault="00C31BE0" w:rsidP="00C31BE0">
      <w:pPr>
        <w:rPr>
          <w:lang w:val="en-US"/>
        </w:rPr>
      </w:pPr>
    </w:p>
    <w:p w14:paraId="198DE02A" w14:textId="77777777" w:rsidR="00C31BE0" w:rsidRPr="00C31BE0" w:rsidRDefault="00C31BE0" w:rsidP="00C31BE0">
      <w:pPr>
        <w:rPr>
          <w:lang w:val="en-US"/>
        </w:rPr>
      </w:pPr>
      <w:r w:rsidRPr="00C31BE0">
        <w:rPr>
          <w:lang w:val="en-US"/>
        </w:rPr>
        <w:t>Connects the backend logic to MongoDB.</w:t>
      </w:r>
    </w:p>
    <w:p w14:paraId="72DD5836" w14:textId="77777777" w:rsidR="00C31BE0" w:rsidRPr="00C31BE0" w:rsidRDefault="00C31BE0" w:rsidP="00C31BE0">
      <w:pPr>
        <w:rPr>
          <w:lang w:val="en-US"/>
        </w:rPr>
      </w:pPr>
    </w:p>
    <w:p w14:paraId="4ABF0F79" w14:textId="308E0F39" w:rsidR="00C31BE0" w:rsidRDefault="00C31BE0" w:rsidP="00C31BE0">
      <w:pPr>
        <w:rPr>
          <w:lang w:val="en-US"/>
        </w:rPr>
      </w:pPr>
      <w:proofErr w:type="gramStart"/>
      <w:r w:rsidRPr="00C31BE0">
        <w:rPr>
          <w:lang w:val="en-US"/>
        </w:rPr>
        <w:t>Uses</w:t>
      </w:r>
      <w:proofErr w:type="gramEnd"/>
      <w:r w:rsidRPr="00C31BE0">
        <w:rPr>
          <w:lang w:val="en-US"/>
        </w:rPr>
        <w:t xml:space="preserve"> Mongoose or another ODM to perform database operations.</w:t>
      </w:r>
    </w:p>
    <w:p w14:paraId="4AEC25C7" w14:textId="77777777" w:rsidR="00C31BE0" w:rsidRDefault="00C31BE0" w:rsidP="00C31BE0">
      <w:pPr>
        <w:rPr>
          <w:lang w:val="en-US"/>
        </w:rPr>
      </w:pPr>
    </w:p>
    <w:p w14:paraId="37D1A694" w14:textId="77777777" w:rsidR="00C31BE0" w:rsidRPr="001D6C4D" w:rsidRDefault="00C31BE0" w:rsidP="00C31BE0">
      <w:pPr>
        <w:rPr>
          <w:lang w:val="en-US"/>
        </w:rPr>
      </w:pPr>
    </w:p>
    <w:p w14:paraId="176CD360" w14:textId="44F5CA77" w:rsidR="00DC7A9E" w:rsidRDefault="001D6C4D" w:rsidP="00DC7A9E">
      <w:pPr>
        <w:pStyle w:val="Heading2"/>
        <w:rPr>
          <w:lang w:val="en-US"/>
        </w:rPr>
      </w:pPr>
      <w:bookmarkStart w:id="10" w:name="_Toc216036310"/>
      <w:r w:rsidRPr="001D6C4D">
        <w:rPr>
          <w:lang w:val="en-US"/>
        </w:rPr>
        <w:t>Hardware/software mapping</w:t>
      </w:r>
      <w:bookmarkEnd w:id="10"/>
    </w:p>
    <w:p w14:paraId="1C121735" w14:textId="3883B67C" w:rsidR="001D6C4D" w:rsidRDefault="001D6C4D" w:rsidP="001D6C4D">
      <w:pPr>
        <w:rPr>
          <w:i/>
          <w:iCs/>
          <w:lang w:val="en-US"/>
        </w:rPr>
      </w:pPr>
    </w:p>
    <w:p w14:paraId="571D08CB" w14:textId="77777777" w:rsidR="00C31BE0" w:rsidRPr="00C31BE0" w:rsidRDefault="00C31BE0" w:rsidP="00C31BE0">
      <w:pPr>
        <w:rPr>
          <w:lang w:val="en-US"/>
        </w:rPr>
      </w:pPr>
      <w:r w:rsidRPr="00C31BE0">
        <w:rPr>
          <w:lang w:val="en-US"/>
        </w:rPr>
        <w:t>The system will be deployed mostly on cloud infrastructure such as:</w:t>
      </w:r>
    </w:p>
    <w:p w14:paraId="0FE726B2" w14:textId="77777777" w:rsidR="00C31BE0" w:rsidRPr="00C31BE0" w:rsidRDefault="00C31BE0" w:rsidP="00C31BE0">
      <w:pPr>
        <w:rPr>
          <w:lang w:val="en-US"/>
        </w:rPr>
      </w:pPr>
    </w:p>
    <w:p w14:paraId="31C43110" w14:textId="77777777" w:rsidR="00C31BE0" w:rsidRPr="00C31BE0" w:rsidRDefault="00C31BE0" w:rsidP="00C31BE0">
      <w:pPr>
        <w:rPr>
          <w:lang w:val="en-US"/>
        </w:rPr>
      </w:pPr>
      <w:r w:rsidRPr="00C31BE0">
        <w:rPr>
          <w:lang w:val="en-US"/>
        </w:rPr>
        <w:t>AWS</w:t>
      </w:r>
    </w:p>
    <w:p w14:paraId="4E9B07B5" w14:textId="77777777" w:rsidR="00C31BE0" w:rsidRPr="00C31BE0" w:rsidRDefault="00C31BE0" w:rsidP="00C31BE0">
      <w:pPr>
        <w:rPr>
          <w:lang w:val="en-US"/>
        </w:rPr>
      </w:pPr>
    </w:p>
    <w:p w14:paraId="2C837CE0" w14:textId="77777777" w:rsidR="00C31BE0" w:rsidRPr="00C31BE0" w:rsidRDefault="00C31BE0" w:rsidP="00C31BE0">
      <w:pPr>
        <w:rPr>
          <w:lang w:val="en-US"/>
        </w:rPr>
      </w:pPr>
      <w:r w:rsidRPr="00C31BE0">
        <w:rPr>
          <w:lang w:val="en-US"/>
        </w:rPr>
        <w:t>Google Cloud</w:t>
      </w:r>
    </w:p>
    <w:p w14:paraId="4B5A7A36" w14:textId="77777777" w:rsidR="00C31BE0" w:rsidRPr="00C31BE0" w:rsidRDefault="00C31BE0" w:rsidP="00C31BE0">
      <w:pPr>
        <w:rPr>
          <w:lang w:val="en-US"/>
        </w:rPr>
      </w:pPr>
    </w:p>
    <w:p w14:paraId="690F457A" w14:textId="77777777" w:rsidR="00C31BE0" w:rsidRPr="00C31BE0" w:rsidRDefault="00C31BE0" w:rsidP="00C31BE0">
      <w:pPr>
        <w:rPr>
          <w:lang w:val="en-US"/>
        </w:rPr>
      </w:pPr>
      <w:r w:rsidRPr="00C31BE0">
        <w:rPr>
          <w:lang w:val="en-US"/>
        </w:rPr>
        <w:t>Azure</w:t>
      </w:r>
    </w:p>
    <w:p w14:paraId="09E94DB0" w14:textId="77777777" w:rsidR="00C31BE0" w:rsidRPr="00C31BE0" w:rsidRDefault="00C31BE0" w:rsidP="00C31BE0">
      <w:pPr>
        <w:rPr>
          <w:lang w:val="en-US"/>
        </w:rPr>
      </w:pPr>
    </w:p>
    <w:p w14:paraId="56560FC9" w14:textId="77777777" w:rsidR="00C31BE0" w:rsidRPr="00C31BE0" w:rsidRDefault="00C31BE0" w:rsidP="00C31BE0">
      <w:pPr>
        <w:rPr>
          <w:lang w:val="en-US"/>
        </w:rPr>
      </w:pPr>
      <w:r w:rsidRPr="00C31BE0">
        <w:rPr>
          <w:lang w:val="en-US"/>
        </w:rPr>
        <w:t>Users will access the system through:</w:t>
      </w:r>
    </w:p>
    <w:p w14:paraId="3EA86A5C" w14:textId="77777777" w:rsidR="00C31BE0" w:rsidRPr="00C31BE0" w:rsidRDefault="00C31BE0" w:rsidP="00C31BE0">
      <w:pPr>
        <w:rPr>
          <w:lang w:val="en-US"/>
        </w:rPr>
      </w:pPr>
    </w:p>
    <w:p w14:paraId="5E052B2E" w14:textId="77777777" w:rsidR="00C31BE0" w:rsidRPr="00C31BE0" w:rsidRDefault="00C31BE0" w:rsidP="00C31BE0">
      <w:pPr>
        <w:rPr>
          <w:lang w:val="en-US"/>
        </w:rPr>
      </w:pPr>
      <w:r w:rsidRPr="00C31BE0">
        <w:rPr>
          <w:lang w:val="en-US"/>
        </w:rPr>
        <w:t>Web browsers (React app)</w:t>
      </w:r>
    </w:p>
    <w:p w14:paraId="075662CC" w14:textId="77777777" w:rsidR="00C31BE0" w:rsidRPr="00C31BE0" w:rsidRDefault="00C31BE0" w:rsidP="00C31BE0">
      <w:pPr>
        <w:rPr>
          <w:lang w:val="en-US"/>
        </w:rPr>
      </w:pPr>
    </w:p>
    <w:p w14:paraId="1818F2D8" w14:textId="77777777" w:rsidR="00C31BE0" w:rsidRPr="00C31BE0" w:rsidRDefault="00C31BE0" w:rsidP="00C31BE0">
      <w:pPr>
        <w:rPr>
          <w:lang w:val="en-US"/>
        </w:rPr>
      </w:pPr>
      <w:r w:rsidRPr="00C31BE0">
        <w:rPr>
          <w:lang w:val="en-US"/>
        </w:rPr>
        <w:t>Mobile phones (Flutter app)</w:t>
      </w:r>
    </w:p>
    <w:p w14:paraId="10290DEE" w14:textId="77777777" w:rsidR="00C31BE0" w:rsidRPr="00C31BE0" w:rsidRDefault="00C31BE0" w:rsidP="00C31BE0">
      <w:pPr>
        <w:rPr>
          <w:lang w:val="en-US"/>
        </w:rPr>
      </w:pPr>
    </w:p>
    <w:p w14:paraId="1208258D" w14:textId="77777777" w:rsidR="00C31BE0" w:rsidRPr="00C31BE0" w:rsidRDefault="00C31BE0" w:rsidP="00C31BE0">
      <w:pPr>
        <w:rPr>
          <w:lang w:val="en-US"/>
        </w:rPr>
      </w:pPr>
      <w:r w:rsidRPr="00C31BE0">
        <w:rPr>
          <w:lang w:val="en-US"/>
        </w:rPr>
        <w:t>Software</w:t>
      </w:r>
    </w:p>
    <w:p w14:paraId="5D954DA4" w14:textId="77777777" w:rsidR="00C31BE0" w:rsidRPr="00C31BE0" w:rsidRDefault="00C31BE0" w:rsidP="00C31BE0">
      <w:pPr>
        <w:rPr>
          <w:lang w:val="en-US"/>
        </w:rPr>
      </w:pPr>
    </w:p>
    <w:p w14:paraId="43D067FE" w14:textId="77777777" w:rsidR="00C31BE0" w:rsidRPr="00C31BE0" w:rsidRDefault="00C31BE0" w:rsidP="00C31BE0">
      <w:pPr>
        <w:rPr>
          <w:lang w:val="en-US"/>
        </w:rPr>
      </w:pPr>
      <w:r w:rsidRPr="00C31BE0">
        <w:rPr>
          <w:lang w:val="en-US"/>
        </w:rPr>
        <w:t>Backend: Node.js</w:t>
      </w:r>
    </w:p>
    <w:p w14:paraId="2D3245D4" w14:textId="77777777" w:rsidR="00C31BE0" w:rsidRPr="00C31BE0" w:rsidRDefault="00C31BE0" w:rsidP="00C31BE0">
      <w:pPr>
        <w:rPr>
          <w:lang w:val="en-US"/>
        </w:rPr>
      </w:pPr>
    </w:p>
    <w:p w14:paraId="7CADA596" w14:textId="77777777" w:rsidR="00C31BE0" w:rsidRPr="00C31BE0" w:rsidRDefault="00C31BE0" w:rsidP="00C31BE0">
      <w:pPr>
        <w:rPr>
          <w:lang w:val="en-US"/>
        </w:rPr>
      </w:pPr>
      <w:r w:rsidRPr="00C31BE0">
        <w:rPr>
          <w:lang w:val="en-US"/>
        </w:rPr>
        <w:t>Database: MongoDB</w:t>
      </w:r>
    </w:p>
    <w:p w14:paraId="2CB667F3" w14:textId="77777777" w:rsidR="00C31BE0" w:rsidRPr="00C31BE0" w:rsidRDefault="00C31BE0" w:rsidP="00C31BE0">
      <w:pPr>
        <w:rPr>
          <w:lang w:val="en-US"/>
        </w:rPr>
      </w:pPr>
    </w:p>
    <w:p w14:paraId="6CBEA3E0" w14:textId="77777777" w:rsidR="00C31BE0" w:rsidRPr="00C31BE0" w:rsidRDefault="00C31BE0" w:rsidP="00C31BE0">
      <w:pPr>
        <w:rPr>
          <w:lang w:val="en-US"/>
        </w:rPr>
      </w:pPr>
      <w:r w:rsidRPr="00C31BE0">
        <w:rPr>
          <w:lang w:val="en-US"/>
        </w:rPr>
        <w:t>Web Frontend: React</w:t>
      </w:r>
    </w:p>
    <w:p w14:paraId="68A1B6F8" w14:textId="77777777" w:rsidR="00C31BE0" w:rsidRPr="00C31BE0" w:rsidRDefault="00C31BE0" w:rsidP="00C31BE0">
      <w:pPr>
        <w:rPr>
          <w:lang w:val="en-US"/>
        </w:rPr>
      </w:pPr>
    </w:p>
    <w:p w14:paraId="1EF525D5" w14:textId="77777777" w:rsidR="00C31BE0" w:rsidRPr="00C31BE0" w:rsidRDefault="00C31BE0" w:rsidP="00C31BE0">
      <w:pPr>
        <w:rPr>
          <w:lang w:val="en-US"/>
        </w:rPr>
      </w:pPr>
      <w:r w:rsidRPr="00C31BE0">
        <w:rPr>
          <w:lang w:val="en-US"/>
        </w:rPr>
        <w:t>Mobile App: Flutter</w:t>
      </w:r>
    </w:p>
    <w:p w14:paraId="3DB918C6" w14:textId="77777777" w:rsidR="00C31BE0" w:rsidRPr="00C31BE0" w:rsidRDefault="00C31BE0" w:rsidP="00C31BE0">
      <w:pPr>
        <w:rPr>
          <w:lang w:val="en-US"/>
        </w:rPr>
      </w:pPr>
    </w:p>
    <w:p w14:paraId="00F826D8" w14:textId="77777777" w:rsidR="00C31BE0" w:rsidRPr="00C31BE0" w:rsidRDefault="00C31BE0" w:rsidP="00C31BE0">
      <w:pPr>
        <w:rPr>
          <w:lang w:val="en-US"/>
        </w:rPr>
      </w:pPr>
      <w:r w:rsidRPr="00C31BE0">
        <w:rPr>
          <w:lang w:val="en-US"/>
        </w:rPr>
        <w:t xml:space="preserve">Real-Time Communication: </w:t>
      </w:r>
      <w:proofErr w:type="spellStart"/>
      <w:r w:rsidRPr="00C31BE0">
        <w:rPr>
          <w:lang w:val="en-US"/>
        </w:rPr>
        <w:t>WebSockets</w:t>
      </w:r>
      <w:proofErr w:type="spellEnd"/>
      <w:r w:rsidRPr="00C31BE0">
        <w:rPr>
          <w:lang w:val="en-US"/>
        </w:rPr>
        <w:t xml:space="preserve"> (Socket.io)</w:t>
      </w:r>
    </w:p>
    <w:p w14:paraId="4AF6E7D0" w14:textId="77777777" w:rsidR="00C31BE0" w:rsidRPr="00C31BE0" w:rsidRDefault="00C31BE0" w:rsidP="00C31BE0">
      <w:pPr>
        <w:rPr>
          <w:lang w:val="en-US"/>
        </w:rPr>
      </w:pPr>
    </w:p>
    <w:p w14:paraId="7D27EB01" w14:textId="77777777" w:rsidR="00C31BE0" w:rsidRPr="00C31BE0" w:rsidRDefault="00C31BE0" w:rsidP="00C31BE0">
      <w:pPr>
        <w:rPr>
          <w:lang w:val="en-US"/>
        </w:rPr>
      </w:pPr>
      <w:r w:rsidRPr="00C31BE0">
        <w:rPr>
          <w:lang w:val="en-US"/>
        </w:rPr>
        <w:t>Multi-node Issues (if system runs on multiple servers)</w:t>
      </w:r>
    </w:p>
    <w:p w14:paraId="7F6F85DD" w14:textId="77777777" w:rsidR="00C31BE0" w:rsidRPr="00C31BE0" w:rsidRDefault="00C31BE0" w:rsidP="00C31BE0">
      <w:pPr>
        <w:rPr>
          <w:lang w:val="en-US"/>
        </w:rPr>
      </w:pPr>
    </w:p>
    <w:p w14:paraId="746F5CE7" w14:textId="77777777" w:rsidR="00C31BE0" w:rsidRPr="00C31BE0" w:rsidRDefault="00C31BE0" w:rsidP="00C31BE0">
      <w:pPr>
        <w:rPr>
          <w:lang w:val="en-US"/>
        </w:rPr>
      </w:pPr>
      <w:r w:rsidRPr="00C31BE0">
        <w:rPr>
          <w:lang w:val="en-US"/>
        </w:rPr>
        <w:lastRenderedPageBreak/>
        <w:t>Keeping cached data consistent across servers</w:t>
      </w:r>
    </w:p>
    <w:p w14:paraId="6F4C003A" w14:textId="77777777" w:rsidR="00C31BE0" w:rsidRPr="00C31BE0" w:rsidRDefault="00C31BE0" w:rsidP="00C31BE0">
      <w:pPr>
        <w:rPr>
          <w:lang w:val="en-US"/>
        </w:rPr>
      </w:pPr>
    </w:p>
    <w:p w14:paraId="51B1AA14" w14:textId="77777777" w:rsidR="00C31BE0" w:rsidRPr="00C31BE0" w:rsidRDefault="00C31BE0" w:rsidP="00C31BE0">
      <w:pPr>
        <w:rPr>
          <w:lang w:val="en-US"/>
        </w:rPr>
      </w:pPr>
      <w:r w:rsidRPr="00C31BE0">
        <w:rPr>
          <w:lang w:val="en-US"/>
        </w:rPr>
        <w:t>Handling simultaneous booking requests</w:t>
      </w:r>
    </w:p>
    <w:p w14:paraId="27D6A898" w14:textId="77777777" w:rsidR="00C31BE0" w:rsidRPr="00C31BE0" w:rsidRDefault="00C31BE0" w:rsidP="00C31BE0">
      <w:pPr>
        <w:rPr>
          <w:lang w:val="en-US"/>
        </w:rPr>
      </w:pPr>
    </w:p>
    <w:p w14:paraId="710E9533" w14:textId="77777777" w:rsidR="00C31BE0" w:rsidRPr="00C31BE0" w:rsidRDefault="00C31BE0" w:rsidP="00C31BE0">
      <w:pPr>
        <w:rPr>
          <w:lang w:val="en-US"/>
        </w:rPr>
      </w:pPr>
      <w:r w:rsidRPr="00C31BE0">
        <w:rPr>
          <w:lang w:val="en-US"/>
        </w:rPr>
        <w:t>Managing session tokens correctly</w:t>
      </w:r>
    </w:p>
    <w:p w14:paraId="577EB864" w14:textId="77777777" w:rsidR="00C31BE0" w:rsidRPr="00C31BE0" w:rsidRDefault="00C31BE0" w:rsidP="00C31BE0">
      <w:pPr>
        <w:rPr>
          <w:lang w:val="en-US"/>
        </w:rPr>
      </w:pPr>
    </w:p>
    <w:p w14:paraId="7454E8E3" w14:textId="3374BFB4" w:rsidR="00C31BE0" w:rsidRDefault="00C31BE0" w:rsidP="00C31BE0">
      <w:pPr>
        <w:rPr>
          <w:lang w:val="en-US"/>
        </w:rPr>
      </w:pPr>
      <w:r w:rsidRPr="00C31BE0">
        <w:rPr>
          <w:lang w:val="en-US"/>
        </w:rPr>
        <w:t>Synchronizing real-time updates across all nodes</w:t>
      </w:r>
    </w:p>
    <w:p w14:paraId="517F50E5" w14:textId="77777777" w:rsidR="00C31BE0" w:rsidRPr="001D6C4D" w:rsidRDefault="00C31BE0" w:rsidP="00C31BE0">
      <w:pPr>
        <w:rPr>
          <w:lang w:val="en-US"/>
        </w:rPr>
      </w:pPr>
    </w:p>
    <w:p w14:paraId="671FC1DC" w14:textId="485D0F0E" w:rsidR="00DC7A9E" w:rsidRDefault="001D6C4D" w:rsidP="00DC7A9E">
      <w:pPr>
        <w:pStyle w:val="Heading2"/>
        <w:rPr>
          <w:lang w:val="en-US"/>
        </w:rPr>
      </w:pPr>
      <w:bookmarkStart w:id="11" w:name="_Toc216036311"/>
      <w:r w:rsidRPr="001D6C4D">
        <w:rPr>
          <w:lang w:val="en-US"/>
        </w:rPr>
        <w:t>Persistent data management</w:t>
      </w:r>
      <w:bookmarkEnd w:id="11"/>
    </w:p>
    <w:p w14:paraId="3C192A1F" w14:textId="77777777" w:rsidR="00C31BE0" w:rsidRPr="00C31BE0" w:rsidRDefault="00C31BE0" w:rsidP="00C31BE0">
      <w:pPr>
        <w:rPr>
          <w:lang w:val="en-US"/>
        </w:rPr>
      </w:pPr>
    </w:p>
    <w:p w14:paraId="4D93AAE4" w14:textId="77777777" w:rsidR="00C31BE0" w:rsidRPr="00C31BE0" w:rsidRDefault="00C31BE0" w:rsidP="00C31BE0">
      <w:pPr>
        <w:rPr>
          <w:i/>
          <w:iCs/>
          <w:lang w:val="en-US"/>
        </w:rPr>
      </w:pPr>
      <w:r w:rsidRPr="00C31BE0">
        <w:rPr>
          <w:i/>
          <w:iCs/>
          <w:lang w:val="en-US"/>
        </w:rPr>
        <w:t>The system will store:</w:t>
      </w:r>
    </w:p>
    <w:p w14:paraId="350FDEA5" w14:textId="77777777" w:rsidR="00C31BE0" w:rsidRPr="00C31BE0" w:rsidRDefault="00C31BE0" w:rsidP="00C31BE0">
      <w:pPr>
        <w:rPr>
          <w:i/>
          <w:iCs/>
          <w:lang w:val="en-US"/>
        </w:rPr>
      </w:pPr>
    </w:p>
    <w:p w14:paraId="3CDD3669" w14:textId="77777777" w:rsidR="00C31BE0" w:rsidRPr="00C31BE0" w:rsidRDefault="00C31BE0" w:rsidP="00C31BE0">
      <w:pPr>
        <w:rPr>
          <w:i/>
          <w:iCs/>
          <w:lang w:val="en-US"/>
        </w:rPr>
      </w:pPr>
      <w:r w:rsidRPr="00C31BE0">
        <w:rPr>
          <w:i/>
          <w:iCs/>
          <w:lang w:val="en-US"/>
        </w:rPr>
        <w:t>Users and roles</w:t>
      </w:r>
    </w:p>
    <w:p w14:paraId="0D7D2527" w14:textId="77777777" w:rsidR="00C31BE0" w:rsidRPr="00C31BE0" w:rsidRDefault="00C31BE0" w:rsidP="00C31BE0">
      <w:pPr>
        <w:rPr>
          <w:i/>
          <w:iCs/>
          <w:lang w:val="en-US"/>
        </w:rPr>
      </w:pPr>
    </w:p>
    <w:p w14:paraId="1506F5D4" w14:textId="77777777" w:rsidR="00C31BE0" w:rsidRPr="00C31BE0" w:rsidRDefault="00C31BE0" w:rsidP="00C31BE0">
      <w:pPr>
        <w:rPr>
          <w:i/>
          <w:iCs/>
          <w:lang w:val="en-US"/>
        </w:rPr>
      </w:pPr>
      <w:r w:rsidRPr="00C31BE0">
        <w:rPr>
          <w:i/>
          <w:iCs/>
          <w:lang w:val="en-US"/>
        </w:rPr>
        <w:t>Staff data and working hours</w:t>
      </w:r>
    </w:p>
    <w:p w14:paraId="47118362" w14:textId="77777777" w:rsidR="00C31BE0" w:rsidRPr="00C31BE0" w:rsidRDefault="00C31BE0" w:rsidP="00C31BE0">
      <w:pPr>
        <w:rPr>
          <w:i/>
          <w:iCs/>
          <w:lang w:val="en-US"/>
        </w:rPr>
      </w:pPr>
    </w:p>
    <w:p w14:paraId="05EA1761" w14:textId="77777777" w:rsidR="00C31BE0" w:rsidRPr="00C31BE0" w:rsidRDefault="00C31BE0" w:rsidP="00C31BE0">
      <w:pPr>
        <w:rPr>
          <w:i/>
          <w:iCs/>
          <w:lang w:val="en-US"/>
        </w:rPr>
      </w:pPr>
      <w:r w:rsidRPr="00C31BE0">
        <w:rPr>
          <w:i/>
          <w:iCs/>
          <w:lang w:val="en-US"/>
        </w:rPr>
        <w:t>Equipment data and maintenance periods</w:t>
      </w:r>
    </w:p>
    <w:p w14:paraId="008F9060" w14:textId="77777777" w:rsidR="00C31BE0" w:rsidRPr="00C31BE0" w:rsidRDefault="00C31BE0" w:rsidP="00C31BE0">
      <w:pPr>
        <w:rPr>
          <w:i/>
          <w:iCs/>
          <w:lang w:val="en-US"/>
        </w:rPr>
      </w:pPr>
    </w:p>
    <w:p w14:paraId="1EA265D4" w14:textId="77777777" w:rsidR="00C31BE0" w:rsidRPr="00C31BE0" w:rsidRDefault="00C31BE0" w:rsidP="00C31BE0">
      <w:pPr>
        <w:rPr>
          <w:i/>
          <w:iCs/>
          <w:lang w:val="en-US"/>
        </w:rPr>
      </w:pPr>
      <w:r w:rsidRPr="00C31BE0">
        <w:rPr>
          <w:i/>
          <w:iCs/>
          <w:lang w:val="en-US"/>
        </w:rPr>
        <w:t>Service information</w:t>
      </w:r>
    </w:p>
    <w:p w14:paraId="57293D46" w14:textId="77777777" w:rsidR="00C31BE0" w:rsidRPr="00C31BE0" w:rsidRDefault="00C31BE0" w:rsidP="00C31BE0">
      <w:pPr>
        <w:rPr>
          <w:i/>
          <w:iCs/>
          <w:lang w:val="en-US"/>
        </w:rPr>
      </w:pPr>
    </w:p>
    <w:p w14:paraId="642081CE" w14:textId="77777777" w:rsidR="00C31BE0" w:rsidRPr="00C31BE0" w:rsidRDefault="00C31BE0" w:rsidP="00C31BE0">
      <w:pPr>
        <w:rPr>
          <w:i/>
          <w:iCs/>
          <w:lang w:val="en-US"/>
        </w:rPr>
      </w:pPr>
      <w:r w:rsidRPr="00C31BE0">
        <w:rPr>
          <w:i/>
          <w:iCs/>
          <w:lang w:val="en-US"/>
        </w:rPr>
        <w:t>Client profiles and booking history</w:t>
      </w:r>
    </w:p>
    <w:p w14:paraId="4E20960D" w14:textId="77777777" w:rsidR="00C31BE0" w:rsidRPr="00C31BE0" w:rsidRDefault="00C31BE0" w:rsidP="00C31BE0">
      <w:pPr>
        <w:rPr>
          <w:i/>
          <w:iCs/>
          <w:lang w:val="en-US"/>
        </w:rPr>
      </w:pPr>
    </w:p>
    <w:p w14:paraId="53293EDF" w14:textId="77777777" w:rsidR="00C31BE0" w:rsidRPr="00C31BE0" w:rsidRDefault="00C31BE0" w:rsidP="00C31BE0">
      <w:pPr>
        <w:rPr>
          <w:i/>
          <w:iCs/>
          <w:lang w:val="en-US"/>
        </w:rPr>
      </w:pPr>
      <w:r w:rsidRPr="00C31BE0">
        <w:rPr>
          <w:i/>
          <w:iCs/>
          <w:lang w:val="en-US"/>
        </w:rPr>
        <w:t>Appointments</w:t>
      </w:r>
    </w:p>
    <w:p w14:paraId="705DDC28" w14:textId="77777777" w:rsidR="00C31BE0" w:rsidRPr="00C31BE0" w:rsidRDefault="00C31BE0" w:rsidP="00C31BE0">
      <w:pPr>
        <w:rPr>
          <w:i/>
          <w:iCs/>
          <w:lang w:val="en-US"/>
        </w:rPr>
      </w:pPr>
    </w:p>
    <w:p w14:paraId="5BD3E0FE" w14:textId="77777777" w:rsidR="00C31BE0" w:rsidRPr="00C31BE0" w:rsidRDefault="00C31BE0" w:rsidP="00C31BE0">
      <w:pPr>
        <w:rPr>
          <w:i/>
          <w:iCs/>
          <w:lang w:val="en-US"/>
        </w:rPr>
      </w:pPr>
      <w:r w:rsidRPr="00C31BE0">
        <w:rPr>
          <w:i/>
          <w:iCs/>
          <w:lang w:val="en-US"/>
        </w:rPr>
        <w:t>Notifications</w:t>
      </w:r>
    </w:p>
    <w:p w14:paraId="6A6B50DB" w14:textId="77777777" w:rsidR="00C31BE0" w:rsidRPr="00C31BE0" w:rsidRDefault="00C31BE0" w:rsidP="00C31BE0">
      <w:pPr>
        <w:rPr>
          <w:i/>
          <w:iCs/>
          <w:lang w:val="en-US"/>
        </w:rPr>
      </w:pPr>
    </w:p>
    <w:p w14:paraId="3209C092" w14:textId="77777777" w:rsidR="00C31BE0" w:rsidRPr="00C31BE0" w:rsidRDefault="00C31BE0" w:rsidP="00C31BE0">
      <w:pPr>
        <w:rPr>
          <w:i/>
          <w:iCs/>
          <w:lang w:val="en-US"/>
        </w:rPr>
      </w:pPr>
      <w:r w:rsidRPr="00C31BE0">
        <w:rPr>
          <w:i/>
          <w:iCs/>
          <w:lang w:val="en-US"/>
        </w:rPr>
        <w:t>Logs (audit trails)</w:t>
      </w:r>
    </w:p>
    <w:p w14:paraId="3B2D60CE" w14:textId="77777777" w:rsidR="00C31BE0" w:rsidRPr="00C31BE0" w:rsidRDefault="00C31BE0" w:rsidP="00C31BE0">
      <w:pPr>
        <w:rPr>
          <w:i/>
          <w:iCs/>
          <w:lang w:val="en-US"/>
        </w:rPr>
      </w:pPr>
    </w:p>
    <w:p w14:paraId="56E7886A" w14:textId="77777777" w:rsidR="00C31BE0" w:rsidRPr="00C31BE0" w:rsidRDefault="00C31BE0" w:rsidP="00C31BE0">
      <w:pPr>
        <w:rPr>
          <w:i/>
          <w:iCs/>
          <w:lang w:val="en-US"/>
        </w:rPr>
      </w:pPr>
      <w:r w:rsidRPr="00C31BE0">
        <w:rPr>
          <w:i/>
          <w:iCs/>
          <w:lang w:val="en-US"/>
        </w:rPr>
        <w:t>Database Choice: MongoDB</w:t>
      </w:r>
    </w:p>
    <w:p w14:paraId="0B693296" w14:textId="77777777" w:rsidR="00C31BE0" w:rsidRPr="00C31BE0" w:rsidRDefault="00C31BE0" w:rsidP="00C31BE0">
      <w:pPr>
        <w:rPr>
          <w:i/>
          <w:iCs/>
          <w:lang w:val="en-US"/>
        </w:rPr>
      </w:pPr>
    </w:p>
    <w:p w14:paraId="5DC6636E" w14:textId="77777777" w:rsidR="00C31BE0" w:rsidRPr="00C31BE0" w:rsidRDefault="00C31BE0" w:rsidP="00C31BE0">
      <w:pPr>
        <w:rPr>
          <w:i/>
          <w:iCs/>
          <w:lang w:val="en-US"/>
        </w:rPr>
      </w:pPr>
      <w:r w:rsidRPr="00C31BE0">
        <w:rPr>
          <w:i/>
          <w:iCs/>
          <w:lang w:val="en-US"/>
        </w:rPr>
        <w:t xml:space="preserve">MongoDB </w:t>
      </w:r>
      <w:proofErr w:type="gramStart"/>
      <w:r w:rsidRPr="00C31BE0">
        <w:rPr>
          <w:i/>
          <w:iCs/>
          <w:lang w:val="en-US"/>
        </w:rPr>
        <w:t>is</w:t>
      </w:r>
      <w:proofErr w:type="gramEnd"/>
      <w:r w:rsidRPr="00C31BE0">
        <w:rPr>
          <w:i/>
          <w:iCs/>
          <w:lang w:val="en-US"/>
        </w:rPr>
        <w:t xml:space="preserve"> chosen because:</w:t>
      </w:r>
    </w:p>
    <w:p w14:paraId="1EE162FB" w14:textId="77777777" w:rsidR="00C31BE0" w:rsidRPr="00C31BE0" w:rsidRDefault="00C31BE0" w:rsidP="00C31BE0">
      <w:pPr>
        <w:rPr>
          <w:i/>
          <w:iCs/>
          <w:lang w:val="en-US"/>
        </w:rPr>
      </w:pPr>
    </w:p>
    <w:p w14:paraId="479EFFDD" w14:textId="77777777" w:rsidR="00C31BE0" w:rsidRPr="00C31BE0" w:rsidRDefault="00C31BE0" w:rsidP="00C31BE0">
      <w:pPr>
        <w:rPr>
          <w:i/>
          <w:iCs/>
          <w:lang w:val="en-US"/>
        </w:rPr>
      </w:pPr>
      <w:r w:rsidRPr="00C31BE0">
        <w:rPr>
          <w:i/>
          <w:iCs/>
          <w:lang w:val="en-US"/>
        </w:rPr>
        <w:t xml:space="preserve">It stores flexible and dynamic schemas, which </w:t>
      </w:r>
      <w:proofErr w:type="gramStart"/>
      <w:r w:rsidRPr="00C31BE0">
        <w:rPr>
          <w:i/>
          <w:iCs/>
          <w:lang w:val="en-US"/>
        </w:rPr>
        <w:t>is</w:t>
      </w:r>
      <w:proofErr w:type="gramEnd"/>
      <w:r w:rsidRPr="00C31BE0">
        <w:rPr>
          <w:i/>
          <w:iCs/>
          <w:lang w:val="en-US"/>
        </w:rPr>
        <w:t xml:space="preserve"> useful for evolving features.</w:t>
      </w:r>
    </w:p>
    <w:p w14:paraId="39CAA278" w14:textId="77777777" w:rsidR="00C31BE0" w:rsidRPr="00C31BE0" w:rsidRDefault="00C31BE0" w:rsidP="00C31BE0">
      <w:pPr>
        <w:rPr>
          <w:i/>
          <w:iCs/>
          <w:lang w:val="en-US"/>
        </w:rPr>
      </w:pPr>
    </w:p>
    <w:p w14:paraId="2DC79FA0" w14:textId="77777777" w:rsidR="00C31BE0" w:rsidRPr="00C31BE0" w:rsidRDefault="00C31BE0" w:rsidP="00C31BE0">
      <w:pPr>
        <w:rPr>
          <w:i/>
          <w:iCs/>
          <w:lang w:val="en-US"/>
        </w:rPr>
      </w:pPr>
      <w:r w:rsidRPr="00C31BE0">
        <w:rPr>
          <w:i/>
          <w:iCs/>
          <w:lang w:val="en-US"/>
        </w:rPr>
        <w:t>It handles large amounts of data efficiently.</w:t>
      </w:r>
    </w:p>
    <w:p w14:paraId="5E438248" w14:textId="77777777" w:rsidR="00C31BE0" w:rsidRPr="00C31BE0" w:rsidRDefault="00C31BE0" w:rsidP="00C31BE0">
      <w:pPr>
        <w:rPr>
          <w:i/>
          <w:iCs/>
          <w:lang w:val="en-US"/>
        </w:rPr>
      </w:pPr>
    </w:p>
    <w:p w14:paraId="5EE9F718" w14:textId="77777777" w:rsidR="00C31BE0" w:rsidRPr="00C31BE0" w:rsidRDefault="00C31BE0" w:rsidP="00C31BE0">
      <w:pPr>
        <w:rPr>
          <w:i/>
          <w:iCs/>
          <w:lang w:val="en-US"/>
        </w:rPr>
      </w:pPr>
      <w:r w:rsidRPr="00C31BE0">
        <w:rPr>
          <w:i/>
          <w:iCs/>
          <w:lang w:val="en-US"/>
        </w:rPr>
        <w:lastRenderedPageBreak/>
        <w:t>It scales easily for cloud environments.</w:t>
      </w:r>
    </w:p>
    <w:p w14:paraId="50B945FC" w14:textId="77777777" w:rsidR="00C31BE0" w:rsidRPr="00C31BE0" w:rsidRDefault="00C31BE0" w:rsidP="00C31BE0">
      <w:pPr>
        <w:rPr>
          <w:i/>
          <w:iCs/>
          <w:lang w:val="en-US"/>
        </w:rPr>
      </w:pPr>
    </w:p>
    <w:p w14:paraId="6EBEAE75" w14:textId="77777777" w:rsidR="00C31BE0" w:rsidRPr="00C31BE0" w:rsidRDefault="00C31BE0" w:rsidP="00C31BE0">
      <w:pPr>
        <w:rPr>
          <w:i/>
          <w:iCs/>
          <w:lang w:val="en-US"/>
        </w:rPr>
      </w:pPr>
      <w:r w:rsidRPr="00C31BE0">
        <w:rPr>
          <w:i/>
          <w:iCs/>
          <w:lang w:val="en-US"/>
        </w:rPr>
        <w:t>It works well with Node.js using Mongoose (ODM).</w:t>
      </w:r>
    </w:p>
    <w:p w14:paraId="2437BD82" w14:textId="77777777" w:rsidR="00C31BE0" w:rsidRPr="00C31BE0" w:rsidRDefault="00C31BE0" w:rsidP="00C31BE0">
      <w:pPr>
        <w:rPr>
          <w:i/>
          <w:iCs/>
          <w:lang w:val="en-US"/>
        </w:rPr>
      </w:pPr>
    </w:p>
    <w:p w14:paraId="096DF993" w14:textId="77777777" w:rsidR="00C31BE0" w:rsidRPr="00C31BE0" w:rsidRDefault="00C31BE0" w:rsidP="00C31BE0">
      <w:pPr>
        <w:rPr>
          <w:i/>
          <w:iCs/>
          <w:lang w:val="en-US"/>
        </w:rPr>
      </w:pPr>
      <w:r w:rsidRPr="00C31BE0">
        <w:rPr>
          <w:i/>
          <w:iCs/>
          <w:lang w:val="en-US"/>
        </w:rPr>
        <w:t>Data Access</w:t>
      </w:r>
    </w:p>
    <w:p w14:paraId="5B0C2B9B" w14:textId="77777777" w:rsidR="00C31BE0" w:rsidRPr="00C31BE0" w:rsidRDefault="00C31BE0" w:rsidP="00C31BE0">
      <w:pPr>
        <w:rPr>
          <w:i/>
          <w:iCs/>
          <w:lang w:val="en-US"/>
        </w:rPr>
      </w:pPr>
    </w:p>
    <w:p w14:paraId="7CF1C3C7" w14:textId="77777777" w:rsidR="00C31BE0" w:rsidRPr="00C31BE0" w:rsidRDefault="00C31BE0" w:rsidP="00C31BE0">
      <w:pPr>
        <w:rPr>
          <w:i/>
          <w:iCs/>
          <w:lang w:val="en-US"/>
        </w:rPr>
      </w:pPr>
      <w:r w:rsidRPr="00C31BE0">
        <w:rPr>
          <w:i/>
          <w:iCs/>
          <w:lang w:val="en-US"/>
        </w:rPr>
        <w:t>The system will use Mongoose for managing MongoDB collections.</w:t>
      </w:r>
    </w:p>
    <w:p w14:paraId="61F0ADC4" w14:textId="77777777" w:rsidR="00C31BE0" w:rsidRPr="00C31BE0" w:rsidRDefault="00C31BE0" w:rsidP="00C31BE0">
      <w:pPr>
        <w:rPr>
          <w:i/>
          <w:iCs/>
          <w:lang w:val="en-US"/>
        </w:rPr>
      </w:pPr>
    </w:p>
    <w:p w14:paraId="6947176F" w14:textId="77777777" w:rsidR="00C31BE0" w:rsidRPr="00C31BE0" w:rsidRDefault="00C31BE0" w:rsidP="00C31BE0">
      <w:pPr>
        <w:rPr>
          <w:i/>
          <w:iCs/>
          <w:lang w:val="en-US"/>
        </w:rPr>
      </w:pPr>
      <w:r w:rsidRPr="00C31BE0">
        <w:rPr>
          <w:i/>
          <w:iCs/>
          <w:lang w:val="en-US"/>
        </w:rPr>
        <w:t>This simplifies queries and reduces the chance of inconsistent data.</w:t>
      </w:r>
    </w:p>
    <w:p w14:paraId="46EF96C0" w14:textId="77777777" w:rsidR="00C31BE0" w:rsidRPr="00DC7A9E" w:rsidRDefault="00C31BE0" w:rsidP="001D6C4D">
      <w:pPr>
        <w:rPr>
          <w:i/>
          <w:iCs/>
          <w:lang w:val="en-US"/>
        </w:rPr>
      </w:pPr>
    </w:p>
    <w:p w14:paraId="1262E143" w14:textId="2FFC931B" w:rsidR="001D6C4D" w:rsidRPr="001D6C4D" w:rsidRDefault="001D6C4D" w:rsidP="001D6C4D">
      <w:pPr>
        <w:rPr>
          <w:lang w:val="en-US"/>
        </w:rPr>
      </w:pPr>
    </w:p>
    <w:p w14:paraId="7C9AF1F4" w14:textId="5F411D64" w:rsidR="00DC7A9E" w:rsidRDefault="001D6C4D" w:rsidP="00DC7A9E">
      <w:pPr>
        <w:pStyle w:val="Heading2"/>
        <w:rPr>
          <w:lang w:val="en-US"/>
        </w:rPr>
      </w:pPr>
      <w:bookmarkStart w:id="12" w:name="_Toc216036312"/>
      <w:r w:rsidRPr="001D6C4D">
        <w:rPr>
          <w:lang w:val="en-US"/>
        </w:rPr>
        <w:t>Access control and security</w:t>
      </w:r>
      <w:bookmarkEnd w:id="12"/>
    </w:p>
    <w:p w14:paraId="27F69EA4" w14:textId="77777777" w:rsidR="00C31BE0" w:rsidRPr="00C31BE0" w:rsidRDefault="00C31BE0" w:rsidP="00C31BE0">
      <w:pPr>
        <w:rPr>
          <w:lang w:val="en-US"/>
        </w:rPr>
      </w:pPr>
    </w:p>
    <w:p w14:paraId="2AD8CB7E" w14:textId="77777777" w:rsidR="00C31BE0" w:rsidRPr="00C31BE0" w:rsidRDefault="00C31BE0" w:rsidP="00C31BE0">
      <w:pPr>
        <w:rPr>
          <w:i/>
          <w:iCs/>
          <w:lang w:val="en-US"/>
        </w:rPr>
      </w:pPr>
      <w:r w:rsidRPr="00C31BE0">
        <w:rPr>
          <w:i/>
          <w:iCs/>
          <w:lang w:val="en-US"/>
        </w:rPr>
        <w:t>Access Model</w:t>
      </w:r>
    </w:p>
    <w:p w14:paraId="5A0375BE" w14:textId="77777777" w:rsidR="00C31BE0" w:rsidRPr="00C31BE0" w:rsidRDefault="00C31BE0" w:rsidP="00C31BE0">
      <w:pPr>
        <w:rPr>
          <w:i/>
          <w:iCs/>
          <w:lang w:val="en-US"/>
        </w:rPr>
      </w:pPr>
      <w:r w:rsidRPr="00C31BE0">
        <w:rPr>
          <w:i/>
          <w:iCs/>
          <w:lang w:val="en-US"/>
        </w:rPr>
        <w:t>Role</w:t>
      </w:r>
      <w:r w:rsidRPr="00C31BE0">
        <w:rPr>
          <w:i/>
          <w:iCs/>
          <w:lang w:val="en-US"/>
        </w:rPr>
        <w:tab/>
        <w:t>Permissions</w:t>
      </w:r>
    </w:p>
    <w:p w14:paraId="51C8D31D" w14:textId="77777777" w:rsidR="00C31BE0" w:rsidRPr="00C31BE0" w:rsidRDefault="00C31BE0" w:rsidP="00C31BE0">
      <w:pPr>
        <w:rPr>
          <w:i/>
          <w:iCs/>
          <w:lang w:val="en-US"/>
        </w:rPr>
      </w:pPr>
      <w:r w:rsidRPr="00C31BE0">
        <w:rPr>
          <w:i/>
          <w:iCs/>
          <w:lang w:val="en-US"/>
        </w:rPr>
        <w:t>Admin</w:t>
      </w:r>
      <w:r w:rsidRPr="00C31BE0">
        <w:rPr>
          <w:i/>
          <w:iCs/>
          <w:lang w:val="en-US"/>
        </w:rPr>
        <w:tab/>
        <w:t>Full access</w:t>
      </w:r>
    </w:p>
    <w:p w14:paraId="2057D841" w14:textId="77777777" w:rsidR="00C31BE0" w:rsidRPr="00C31BE0" w:rsidRDefault="00C31BE0" w:rsidP="00C31BE0">
      <w:pPr>
        <w:rPr>
          <w:i/>
          <w:iCs/>
          <w:lang w:val="en-US"/>
        </w:rPr>
      </w:pPr>
      <w:r w:rsidRPr="00C31BE0">
        <w:rPr>
          <w:i/>
          <w:iCs/>
          <w:lang w:val="en-US"/>
        </w:rPr>
        <w:t>Staff</w:t>
      </w:r>
      <w:r w:rsidRPr="00C31BE0">
        <w:rPr>
          <w:i/>
          <w:iCs/>
          <w:lang w:val="en-US"/>
        </w:rPr>
        <w:tab/>
        <w:t>Manage appointments, view schedule</w:t>
      </w:r>
    </w:p>
    <w:p w14:paraId="650FEB7C" w14:textId="77777777" w:rsidR="00C31BE0" w:rsidRPr="00C31BE0" w:rsidRDefault="00C31BE0" w:rsidP="00C31BE0">
      <w:pPr>
        <w:rPr>
          <w:i/>
          <w:iCs/>
          <w:lang w:val="en-US"/>
        </w:rPr>
      </w:pPr>
      <w:r w:rsidRPr="00C31BE0">
        <w:rPr>
          <w:i/>
          <w:iCs/>
          <w:lang w:val="en-US"/>
        </w:rPr>
        <w:t>Client</w:t>
      </w:r>
      <w:r w:rsidRPr="00C31BE0">
        <w:rPr>
          <w:i/>
          <w:iCs/>
          <w:lang w:val="en-US"/>
        </w:rPr>
        <w:tab/>
        <w:t>Book and view their own appointments</w:t>
      </w:r>
    </w:p>
    <w:p w14:paraId="20E079BD" w14:textId="2EC9E4E4" w:rsidR="001D6C4D" w:rsidRDefault="00C31BE0" w:rsidP="00C31BE0">
      <w:pPr>
        <w:rPr>
          <w:i/>
          <w:iCs/>
          <w:lang w:val="en-US"/>
        </w:rPr>
      </w:pPr>
      <w:r w:rsidRPr="00C31BE0">
        <w:rPr>
          <w:i/>
          <w:iCs/>
          <w:lang w:val="en-US"/>
        </w:rPr>
        <w:t>Security Features</w:t>
      </w:r>
    </w:p>
    <w:p w14:paraId="5915C789" w14:textId="77777777" w:rsidR="00C31BE0" w:rsidRPr="001D6C4D" w:rsidRDefault="00C31BE0" w:rsidP="00C31BE0">
      <w:pPr>
        <w:rPr>
          <w:lang w:val="en-US"/>
        </w:rPr>
      </w:pPr>
    </w:p>
    <w:p w14:paraId="4872ED8E" w14:textId="7C102B23" w:rsidR="00DC7A9E" w:rsidRDefault="001D6C4D" w:rsidP="00DC7A9E">
      <w:pPr>
        <w:pStyle w:val="Heading2"/>
        <w:rPr>
          <w:lang w:val="en-US"/>
        </w:rPr>
      </w:pPr>
      <w:bookmarkStart w:id="13" w:name="_Toc216036313"/>
      <w:r w:rsidRPr="001D6C4D">
        <w:rPr>
          <w:lang w:val="en-US"/>
        </w:rPr>
        <w:t>Global software control</w:t>
      </w:r>
      <w:bookmarkEnd w:id="13"/>
    </w:p>
    <w:p w14:paraId="28D3CA33" w14:textId="77777777" w:rsidR="00C31BE0" w:rsidRDefault="00C31BE0" w:rsidP="00C31BE0">
      <w:pPr>
        <w:rPr>
          <w:lang w:val="en-US"/>
        </w:rPr>
      </w:pPr>
    </w:p>
    <w:p w14:paraId="77921AB9" w14:textId="77777777" w:rsidR="00C31BE0" w:rsidRPr="00C31BE0" w:rsidRDefault="00C31BE0" w:rsidP="00C31BE0">
      <w:pPr>
        <w:rPr>
          <w:lang w:val="en-US"/>
        </w:rPr>
      </w:pPr>
      <w:r w:rsidRPr="00C31BE0">
        <w:rPr>
          <w:lang w:val="en-US"/>
        </w:rPr>
        <w:t>User performs an action on React/Flutter app.</w:t>
      </w:r>
    </w:p>
    <w:p w14:paraId="3B181CE0" w14:textId="77777777" w:rsidR="00C31BE0" w:rsidRPr="00C31BE0" w:rsidRDefault="00C31BE0" w:rsidP="00C31BE0">
      <w:pPr>
        <w:rPr>
          <w:lang w:val="en-US"/>
        </w:rPr>
      </w:pPr>
    </w:p>
    <w:p w14:paraId="271885FB" w14:textId="77777777" w:rsidR="00C31BE0" w:rsidRPr="00C31BE0" w:rsidRDefault="00C31BE0" w:rsidP="00C31BE0">
      <w:pPr>
        <w:rPr>
          <w:lang w:val="en-US"/>
        </w:rPr>
      </w:pPr>
      <w:r w:rsidRPr="00C31BE0">
        <w:rPr>
          <w:lang w:val="en-US"/>
        </w:rPr>
        <w:t>The frontend sends the request to the Node.js backend API.</w:t>
      </w:r>
    </w:p>
    <w:p w14:paraId="72D8C865" w14:textId="77777777" w:rsidR="00C31BE0" w:rsidRPr="00C31BE0" w:rsidRDefault="00C31BE0" w:rsidP="00C31BE0">
      <w:pPr>
        <w:rPr>
          <w:lang w:val="en-US"/>
        </w:rPr>
      </w:pPr>
    </w:p>
    <w:p w14:paraId="018CBF36" w14:textId="77777777" w:rsidR="00C31BE0" w:rsidRPr="00C31BE0" w:rsidRDefault="00C31BE0" w:rsidP="00C31BE0">
      <w:pPr>
        <w:rPr>
          <w:lang w:val="en-US"/>
        </w:rPr>
      </w:pPr>
      <w:r w:rsidRPr="00C31BE0">
        <w:rPr>
          <w:lang w:val="en-US"/>
        </w:rPr>
        <w:t>Backend checks availability and business rules.</w:t>
      </w:r>
    </w:p>
    <w:p w14:paraId="0F90191E" w14:textId="77777777" w:rsidR="00C31BE0" w:rsidRPr="00C31BE0" w:rsidRDefault="00C31BE0" w:rsidP="00C31BE0">
      <w:pPr>
        <w:rPr>
          <w:lang w:val="en-US"/>
        </w:rPr>
      </w:pPr>
    </w:p>
    <w:p w14:paraId="2620449B" w14:textId="77777777" w:rsidR="00C31BE0" w:rsidRPr="00C31BE0" w:rsidRDefault="00C31BE0" w:rsidP="00C31BE0">
      <w:pPr>
        <w:rPr>
          <w:lang w:val="en-US"/>
        </w:rPr>
      </w:pPr>
      <w:r w:rsidRPr="00C31BE0">
        <w:rPr>
          <w:lang w:val="en-US"/>
        </w:rPr>
        <w:t>If valid, the appointment is stored in MongoDB.</w:t>
      </w:r>
    </w:p>
    <w:p w14:paraId="3EF4AFD5" w14:textId="77777777" w:rsidR="00C31BE0" w:rsidRPr="00C31BE0" w:rsidRDefault="00C31BE0" w:rsidP="00C31BE0">
      <w:pPr>
        <w:rPr>
          <w:lang w:val="en-US"/>
        </w:rPr>
      </w:pPr>
    </w:p>
    <w:p w14:paraId="4C0A6571" w14:textId="77777777" w:rsidR="00C31BE0" w:rsidRPr="00C31BE0" w:rsidRDefault="00C31BE0" w:rsidP="00C31BE0">
      <w:pPr>
        <w:rPr>
          <w:lang w:val="en-US"/>
        </w:rPr>
      </w:pPr>
      <w:r w:rsidRPr="00C31BE0">
        <w:rPr>
          <w:lang w:val="en-US"/>
        </w:rPr>
        <w:t>Confirmation is sent back to the user.</w:t>
      </w:r>
    </w:p>
    <w:p w14:paraId="45E28727" w14:textId="77777777" w:rsidR="00C31BE0" w:rsidRPr="00C31BE0" w:rsidRDefault="00C31BE0" w:rsidP="00C31BE0">
      <w:pPr>
        <w:rPr>
          <w:lang w:val="en-US"/>
        </w:rPr>
      </w:pPr>
    </w:p>
    <w:p w14:paraId="1E67BA9D" w14:textId="77777777" w:rsidR="00C31BE0" w:rsidRPr="00C31BE0" w:rsidRDefault="00C31BE0" w:rsidP="00C31BE0">
      <w:pPr>
        <w:rPr>
          <w:lang w:val="en-US"/>
        </w:rPr>
      </w:pPr>
      <w:proofErr w:type="spellStart"/>
      <w:r w:rsidRPr="00C31BE0">
        <w:rPr>
          <w:lang w:val="en-US"/>
        </w:rPr>
        <w:t>WebSockets</w:t>
      </w:r>
      <w:proofErr w:type="spellEnd"/>
      <w:r w:rsidRPr="00C31BE0">
        <w:rPr>
          <w:lang w:val="en-US"/>
        </w:rPr>
        <w:t xml:space="preserve"> push real-time updates to connected clients.</w:t>
      </w:r>
    </w:p>
    <w:p w14:paraId="0C6ECB8A" w14:textId="77777777" w:rsidR="00C31BE0" w:rsidRPr="00C31BE0" w:rsidRDefault="00C31BE0" w:rsidP="00C31BE0">
      <w:pPr>
        <w:rPr>
          <w:lang w:val="en-US"/>
        </w:rPr>
      </w:pPr>
    </w:p>
    <w:p w14:paraId="118330F2" w14:textId="77777777" w:rsidR="00C31BE0" w:rsidRPr="00C31BE0" w:rsidRDefault="00C31BE0" w:rsidP="00C31BE0">
      <w:pPr>
        <w:rPr>
          <w:lang w:val="en-US"/>
        </w:rPr>
      </w:pPr>
      <w:r w:rsidRPr="00C31BE0">
        <w:rPr>
          <w:lang w:val="en-US"/>
        </w:rPr>
        <w:t>Concurrency Handling</w:t>
      </w:r>
    </w:p>
    <w:p w14:paraId="70F97626" w14:textId="77777777" w:rsidR="00C31BE0" w:rsidRPr="00C31BE0" w:rsidRDefault="00C31BE0" w:rsidP="00C31BE0">
      <w:pPr>
        <w:rPr>
          <w:lang w:val="en-US"/>
        </w:rPr>
      </w:pPr>
    </w:p>
    <w:p w14:paraId="2D367F86" w14:textId="77777777" w:rsidR="00C31BE0" w:rsidRPr="00C31BE0" w:rsidRDefault="00C31BE0" w:rsidP="00C31BE0">
      <w:pPr>
        <w:rPr>
          <w:lang w:val="en-US"/>
        </w:rPr>
      </w:pPr>
      <w:r w:rsidRPr="00C31BE0">
        <w:rPr>
          <w:lang w:val="en-US"/>
        </w:rPr>
        <w:lastRenderedPageBreak/>
        <w:t>Since multiple users may book the same time slot:</w:t>
      </w:r>
    </w:p>
    <w:p w14:paraId="1EC70AED" w14:textId="77777777" w:rsidR="00C31BE0" w:rsidRPr="00C31BE0" w:rsidRDefault="00C31BE0" w:rsidP="00C31BE0">
      <w:pPr>
        <w:rPr>
          <w:lang w:val="en-US"/>
        </w:rPr>
      </w:pPr>
    </w:p>
    <w:p w14:paraId="54FAF85E" w14:textId="77777777" w:rsidR="00C31BE0" w:rsidRPr="00C31BE0" w:rsidRDefault="00C31BE0" w:rsidP="00C31BE0">
      <w:pPr>
        <w:rPr>
          <w:lang w:val="en-US"/>
        </w:rPr>
      </w:pPr>
      <w:r w:rsidRPr="00C31BE0">
        <w:rPr>
          <w:lang w:val="en-US"/>
        </w:rPr>
        <w:t>MongoDB transactions or atomic operations will be used.</w:t>
      </w:r>
    </w:p>
    <w:p w14:paraId="3B1718EC" w14:textId="77777777" w:rsidR="00C31BE0" w:rsidRPr="00C31BE0" w:rsidRDefault="00C31BE0" w:rsidP="00C31BE0">
      <w:pPr>
        <w:rPr>
          <w:lang w:val="en-US"/>
        </w:rPr>
      </w:pPr>
    </w:p>
    <w:p w14:paraId="0023E95C" w14:textId="77777777" w:rsidR="00C31BE0" w:rsidRPr="00C31BE0" w:rsidRDefault="00C31BE0" w:rsidP="00C31BE0">
      <w:pPr>
        <w:rPr>
          <w:lang w:val="en-US"/>
        </w:rPr>
      </w:pPr>
      <w:r w:rsidRPr="00C31BE0">
        <w:rPr>
          <w:lang w:val="en-US"/>
        </w:rPr>
        <w:t>Backend logic will lock or block overlapping requests.</w:t>
      </w:r>
    </w:p>
    <w:p w14:paraId="7CBC16CE" w14:textId="77777777" w:rsidR="00C31BE0" w:rsidRPr="00C31BE0" w:rsidRDefault="00C31BE0" w:rsidP="00C31BE0">
      <w:pPr>
        <w:rPr>
          <w:lang w:val="en-US"/>
        </w:rPr>
      </w:pPr>
    </w:p>
    <w:p w14:paraId="56C3D95E" w14:textId="77777777" w:rsidR="00C31BE0" w:rsidRPr="00C31BE0" w:rsidRDefault="00C31BE0" w:rsidP="00C31BE0">
      <w:pPr>
        <w:rPr>
          <w:lang w:val="en-US"/>
        </w:rPr>
      </w:pPr>
      <w:r w:rsidRPr="00C31BE0">
        <w:rPr>
          <w:lang w:val="en-US"/>
        </w:rPr>
        <w:t>Real-time updates prevent users from seeing outdated information.</w:t>
      </w:r>
    </w:p>
    <w:p w14:paraId="3276CF07" w14:textId="77777777" w:rsidR="00C31BE0" w:rsidRPr="00C31BE0" w:rsidRDefault="00C31BE0" w:rsidP="00C31BE0">
      <w:pPr>
        <w:rPr>
          <w:lang w:val="en-US"/>
        </w:rPr>
      </w:pPr>
    </w:p>
    <w:p w14:paraId="18A45640" w14:textId="47226DDE" w:rsidR="00C31BE0" w:rsidRDefault="00C31BE0" w:rsidP="00C31BE0">
      <w:pPr>
        <w:rPr>
          <w:lang w:val="en-US"/>
        </w:rPr>
      </w:pPr>
      <w:proofErr w:type="gramStart"/>
      <w:r w:rsidRPr="00C31BE0">
        <w:rPr>
          <w:lang w:val="en-US"/>
        </w:rPr>
        <w:t>Caching</w:t>
      </w:r>
      <w:proofErr w:type="gramEnd"/>
      <w:r w:rsidRPr="00C31BE0">
        <w:rPr>
          <w:lang w:val="en-US"/>
        </w:rPr>
        <w:t xml:space="preserve"> (Redis optional) speeds up frequent availability queries.</w:t>
      </w:r>
    </w:p>
    <w:p w14:paraId="6B7836E2" w14:textId="77777777" w:rsidR="00C31BE0" w:rsidRPr="00C31BE0" w:rsidRDefault="00C31BE0" w:rsidP="00C31BE0">
      <w:pPr>
        <w:rPr>
          <w:lang w:val="en-US"/>
        </w:rPr>
      </w:pPr>
    </w:p>
    <w:p w14:paraId="54B9F087" w14:textId="7C4D537D" w:rsidR="00DC7A9E" w:rsidRDefault="001D6C4D" w:rsidP="00DC7A9E">
      <w:pPr>
        <w:pStyle w:val="Heading2"/>
        <w:rPr>
          <w:lang w:val="en-US"/>
        </w:rPr>
      </w:pPr>
      <w:bookmarkStart w:id="14" w:name="_Toc216036314"/>
      <w:r w:rsidRPr="001D6C4D">
        <w:rPr>
          <w:lang w:val="en-US"/>
        </w:rPr>
        <w:t>Boundary conditions</w:t>
      </w:r>
      <w:bookmarkEnd w:id="14"/>
    </w:p>
    <w:p w14:paraId="6ADDA7B1" w14:textId="77777777" w:rsidR="00C31BE0" w:rsidRPr="00C31BE0" w:rsidRDefault="00C31BE0" w:rsidP="00C31BE0">
      <w:pPr>
        <w:rPr>
          <w:lang w:val="en-US"/>
        </w:rPr>
      </w:pPr>
    </w:p>
    <w:p w14:paraId="6204C26C" w14:textId="77777777" w:rsidR="00C31BE0" w:rsidRPr="00C31BE0" w:rsidRDefault="00C31BE0" w:rsidP="00C31BE0">
      <w:pPr>
        <w:rPr>
          <w:lang w:val="en-US"/>
        </w:rPr>
      </w:pPr>
      <w:r w:rsidRPr="00C31BE0">
        <w:rPr>
          <w:lang w:val="en-US"/>
        </w:rPr>
        <w:t>System Start-up</w:t>
      </w:r>
    </w:p>
    <w:p w14:paraId="6BA39B33" w14:textId="77777777" w:rsidR="00C31BE0" w:rsidRPr="00C31BE0" w:rsidRDefault="00C31BE0" w:rsidP="00C31BE0">
      <w:pPr>
        <w:rPr>
          <w:lang w:val="en-US"/>
        </w:rPr>
      </w:pPr>
    </w:p>
    <w:p w14:paraId="7E85D7EE" w14:textId="77777777" w:rsidR="00C31BE0" w:rsidRPr="00C31BE0" w:rsidRDefault="00C31BE0" w:rsidP="00C31BE0">
      <w:pPr>
        <w:rPr>
          <w:lang w:val="en-US"/>
        </w:rPr>
      </w:pPr>
      <w:r w:rsidRPr="00C31BE0">
        <w:rPr>
          <w:lang w:val="en-US"/>
        </w:rPr>
        <w:t>On startup:</w:t>
      </w:r>
    </w:p>
    <w:p w14:paraId="6FB9AE95" w14:textId="77777777" w:rsidR="00C31BE0" w:rsidRPr="00C31BE0" w:rsidRDefault="00C31BE0" w:rsidP="00C31BE0">
      <w:pPr>
        <w:rPr>
          <w:lang w:val="en-US"/>
        </w:rPr>
      </w:pPr>
    </w:p>
    <w:p w14:paraId="416B8456" w14:textId="77777777" w:rsidR="00C31BE0" w:rsidRPr="00C31BE0" w:rsidRDefault="00C31BE0" w:rsidP="00C31BE0">
      <w:pPr>
        <w:rPr>
          <w:lang w:val="en-US"/>
        </w:rPr>
      </w:pPr>
      <w:r w:rsidRPr="00C31BE0">
        <w:rPr>
          <w:lang w:val="en-US"/>
        </w:rPr>
        <w:t>Node.js connects to MongoDB.</w:t>
      </w:r>
    </w:p>
    <w:p w14:paraId="54C0BAF9" w14:textId="77777777" w:rsidR="00C31BE0" w:rsidRPr="00C31BE0" w:rsidRDefault="00C31BE0" w:rsidP="00C31BE0">
      <w:pPr>
        <w:rPr>
          <w:lang w:val="en-US"/>
        </w:rPr>
      </w:pPr>
    </w:p>
    <w:p w14:paraId="00D1B33C" w14:textId="77777777" w:rsidR="00C31BE0" w:rsidRPr="00C31BE0" w:rsidRDefault="00C31BE0" w:rsidP="00C31BE0">
      <w:pPr>
        <w:rPr>
          <w:lang w:val="en-US"/>
        </w:rPr>
      </w:pPr>
      <w:r w:rsidRPr="00C31BE0">
        <w:rPr>
          <w:lang w:val="en-US"/>
        </w:rPr>
        <w:t>WebSocket server (Socket.io) starts.</w:t>
      </w:r>
    </w:p>
    <w:p w14:paraId="07D5B0EF" w14:textId="77777777" w:rsidR="00C31BE0" w:rsidRPr="00C31BE0" w:rsidRDefault="00C31BE0" w:rsidP="00C31BE0">
      <w:pPr>
        <w:rPr>
          <w:lang w:val="en-US"/>
        </w:rPr>
      </w:pPr>
    </w:p>
    <w:p w14:paraId="2BF173C7" w14:textId="77777777" w:rsidR="00C31BE0" w:rsidRPr="00C31BE0" w:rsidRDefault="00C31BE0" w:rsidP="00C31BE0">
      <w:pPr>
        <w:rPr>
          <w:lang w:val="en-US"/>
        </w:rPr>
      </w:pPr>
      <w:r w:rsidRPr="00C31BE0">
        <w:rPr>
          <w:lang w:val="en-US"/>
        </w:rPr>
        <w:t>Cache (if used) may warm up.</w:t>
      </w:r>
    </w:p>
    <w:p w14:paraId="68F36C0D" w14:textId="77777777" w:rsidR="00C31BE0" w:rsidRPr="00C31BE0" w:rsidRDefault="00C31BE0" w:rsidP="00C31BE0">
      <w:pPr>
        <w:rPr>
          <w:lang w:val="en-US"/>
        </w:rPr>
      </w:pPr>
    </w:p>
    <w:p w14:paraId="5D850D3E" w14:textId="77777777" w:rsidR="00C31BE0" w:rsidRPr="00C31BE0" w:rsidRDefault="00C31BE0" w:rsidP="00C31BE0">
      <w:pPr>
        <w:rPr>
          <w:lang w:val="en-US"/>
        </w:rPr>
      </w:pPr>
      <w:r w:rsidRPr="00C31BE0">
        <w:rPr>
          <w:lang w:val="en-US"/>
        </w:rPr>
        <w:t>Notification services initialize.</w:t>
      </w:r>
    </w:p>
    <w:p w14:paraId="5459F5DD" w14:textId="77777777" w:rsidR="00C31BE0" w:rsidRPr="00C31BE0" w:rsidRDefault="00C31BE0" w:rsidP="00C31BE0">
      <w:pPr>
        <w:rPr>
          <w:lang w:val="en-US"/>
        </w:rPr>
      </w:pPr>
    </w:p>
    <w:p w14:paraId="1A3A002C" w14:textId="77777777" w:rsidR="00C31BE0" w:rsidRPr="00C31BE0" w:rsidRDefault="00C31BE0" w:rsidP="00C31BE0">
      <w:pPr>
        <w:rPr>
          <w:lang w:val="en-US"/>
        </w:rPr>
      </w:pPr>
      <w:r w:rsidRPr="00C31BE0">
        <w:rPr>
          <w:lang w:val="en-US"/>
        </w:rPr>
        <w:t>System Shutdown</w:t>
      </w:r>
    </w:p>
    <w:p w14:paraId="3E254624" w14:textId="77777777" w:rsidR="00C31BE0" w:rsidRPr="00C31BE0" w:rsidRDefault="00C31BE0" w:rsidP="00C31BE0">
      <w:pPr>
        <w:rPr>
          <w:lang w:val="en-US"/>
        </w:rPr>
      </w:pPr>
    </w:p>
    <w:p w14:paraId="3700A8B9" w14:textId="77777777" w:rsidR="00C31BE0" w:rsidRPr="00C31BE0" w:rsidRDefault="00C31BE0" w:rsidP="00C31BE0">
      <w:pPr>
        <w:rPr>
          <w:lang w:val="en-US"/>
        </w:rPr>
      </w:pPr>
      <w:r w:rsidRPr="00C31BE0">
        <w:rPr>
          <w:lang w:val="en-US"/>
        </w:rPr>
        <w:t>During shutdown:</w:t>
      </w:r>
    </w:p>
    <w:p w14:paraId="2F558C49" w14:textId="77777777" w:rsidR="00C31BE0" w:rsidRPr="00C31BE0" w:rsidRDefault="00C31BE0" w:rsidP="00C31BE0">
      <w:pPr>
        <w:rPr>
          <w:lang w:val="en-US"/>
        </w:rPr>
      </w:pPr>
    </w:p>
    <w:p w14:paraId="7FF3A681" w14:textId="77777777" w:rsidR="00C31BE0" w:rsidRPr="00C31BE0" w:rsidRDefault="00C31BE0" w:rsidP="00C31BE0">
      <w:pPr>
        <w:rPr>
          <w:lang w:val="en-US"/>
        </w:rPr>
      </w:pPr>
      <w:r w:rsidRPr="00C31BE0">
        <w:rPr>
          <w:lang w:val="en-US"/>
        </w:rPr>
        <w:t>API stops taking new requests.</w:t>
      </w:r>
    </w:p>
    <w:p w14:paraId="4147A8D6" w14:textId="77777777" w:rsidR="00C31BE0" w:rsidRPr="00C31BE0" w:rsidRDefault="00C31BE0" w:rsidP="00C31BE0">
      <w:pPr>
        <w:rPr>
          <w:lang w:val="en-US"/>
        </w:rPr>
      </w:pPr>
    </w:p>
    <w:p w14:paraId="7524EAE3" w14:textId="77777777" w:rsidR="00C31BE0" w:rsidRPr="00C31BE0" w:rsidRDefault="00C31BE0" w:rsidP="00C31BE0">
      <w:pPr>
        <w:rPr>
          <w:lang w:val="en-US"/>
        </w:rPr>
      </w:pPr>
      <w:r w:rsidRPr="00C31BE0">
        <w:rPr>
          <w:lang w:val="en-US"/>
        </w:rPr>
        <w:t xml:space="preserve">Ongoing database operations </w:t>
      </w:r>
      <w:proofErr w:type="gramStart"/>
      <w:r w:rsidRPr="00C31BE0">
        <w:rPr>
          <w:lang w:val="en-US"/>
        </w:rPr>
        <w:t>finish</w:t>
      </w:r>
      <w:proofErr w:type="gramEnd"/>
      <w:r w:rsidRPr="00C31BE0">
        <w:rPr>
          <w:lang w:val="en-US"/>
        </w:rPr>
        <w:t>.</w:t>
      </w:r>
    </w:p>
    <w:p w14:paraId="2453FBCE" w14:textId="77777777" w:rsidR="00C31BE0" w:rsidRPr="00C31BE0" w:rsidRDefault="00C31BE0" w:rsidP="00C31BE0">
      <w:pPr>
        <w:rPr>
          <w:lang w:val="en-US"/>
        </w:rPr>
      </w:pPr>
    </w:p>
    <w:p w14:paraId="44EFD2B2" w14:textId="77777777" w:rsidR="00C31BE0" w:rsidRPr="00C31BE0" w:rsidRDefault="00C31BE0" w:rsidP="00C31BE0">
      <w:pPr>
        <w:rPr>
          <w:lang w:val="en-US"/>
        </w:rPr>
      </w:pPr>
      <w:r w:rsidRPr="00C31BE0">
        <w:rPr>
          <w:lang w:val="en-US"/>
        </w:rPr>
        <w:t>Socket connections close cleanly.</w:t>
      </w:r>
    </w:p>
    <w:p w14:paraId="3F72CDBB" w14:textId="77777777" w:rsidR="00C31BE0" w:rsidRPr="00C31BE0" w:rsidRDefault="00C31BE0" w:rsidP="00C31BE0">
      <w:pPr>
        <w:rPr>
          <w:lang w:val="en-US"/>
        </w:rPr>
      </w:pPr>
    </w:p>
    <w:p w14:paraId="324B5B52" w14:textId="77777777" w:rsidR="00C31BE0" w:rsidRPr="00C31BE0" w:rsidRDefault="00C31BE0" w:rsidP="00C31BE0">
      <w:pPr>
        <w:rPr>
          <w:lang w:val="en-US"/>
        </w:rPr>
      </w:pPr>
      <w:r w:rsidRPr="00C31BE0">
        <w:rPr>
          <w:lang w:val="en-US"/>
        </w:rPr>
        <w:t>Background jobs (notifications) stop safely.</w:t>
      </w:r>
    </w:p>
    <w:p w14:paraId="0FFB3135" w14:textId="77777777" w:rsidR="00C31BE0" w:rsidRPr="00C31BE0" w:rsidRDefault="00C31BE0" w:rsidP="00C31BE0">
      <w:pPr>
        <w:rPr>
          <w:lang w:val="en-US"/>
        </w:rPr>
      </w:pPr>
    </w:p>
    <w:p w14:paraId="329B7E9E" w14:textId="77777777" w:rsidR="00C31BE0" w:rsidRPr="00C31BE0" w:rsidRDefault="00C31BE0" w:rsidP="00C31BE0">
      <w:pPr>
        <w:rPr>
          <w:lang w:val="en-US"/>
        </w:rPr>
      </w:pPr>
      <w:r w:rsidRPr="00C31BE0">
        <w:rPr>
          <w:lang w:val="en-US"/>
        </w:rPr>
        <w:lastRenderedPageBreak/>
        <w:t>Error Handling</w:t>
      </w:r>
    </w:p>
    <w:p w14:paraId="12554E5D" w14:textId="77777777" w:rsidR="00C31BE0" w:rsidRPr="00C31BE0" w:rsidRDefault="00C31BE0" w:rsidP="00C31BE0">
      <w:pPr>
        <w:rPr>
          <w:lang w:val="en-US"/>
        </w:rPr>
      </w:pPr>
    </w:p>
    <w:p w14:paraId="6DAC0CE4" w14:textId="77777777" w:rsidR="00C31BE0" w:rsidRPr="00C31BE0" w:rsidRDefault="00C31BE0" w:rsidP="00C31BE0">
      <w:pPr>
        <w:rPr>
          <w:lang w:val="en-US"/>
        </w:rPr>
      </w:pPr>
      <w:r w:rsidRPr="00C31BE0">
        <w:rPr>
          <w:lang w:val="en-US"/>
        </w:rPr>
        <w:t>The system will:</w:t>
      </w:r>
    </w:p>
    <w:p w14:paraId="7C776F20" w14:textId="77777777" w:rsidR="00C31BE0" w:rsidRPr="00C31BE0" w:rsidRDefault="00C31BE0" w:rsidP="00C31BE0">
      <w:pPr>
        <w:rPr>
          <w:lang w:val="en-US"/>
        </w:rPr>
      </w:pPr>
    </w:p>
    <w:p w14:paraId="0CEF18D6" w14:textId="77777777" w:rsidR="00C31BE0" w:rsidRPr="00C31BE0" w:rsidRDefault="00C31BE0" w:rsidP="00C31BE0">
      <w:pPr>
        <w:rPr>
          <w:lang w:val="en-US"/>
        </w:rPr>
      </w:pPr>
      <w:r w:rsidRPr="00C31BE0">
        <w:rPr>
          <w:lang w:val="en-US"/>
        </w:rPr>
        <w:t>Reject invalid or conflicting bookings.</w:t>
      </w:r>
    </w:p>
    <w:p w14:paraId="4B98871C" w14:textId="77777777" w:rsidR="00C31BE0" w:rsidRPr="00C31BE0" w:rsidRDefault="00C31BE0" w:rsidP="00C31BE0">
      <w:pPr>
        <w:rPr>
          <w:lang w:val="en-US"/>
        </w:rPr>
      </w:pPr>
    </w:p>
    <w:p w14:paraId="35840DF2" w14:textId="77777777" w:rsidR="00C31BE0" w:rsidRPr="00C31BE0" w:rsidRDefault="00C31BE0" w:rsidP="00C31BE0">
      <w:pPr>
        <w:rPr>
          <w:lang w:val="en-US"/>
        </w:rPr>
      </w:pPr>
      <w:r w:rsidRPr="00C31BE0">
        <w:rPr>
          <w:lang w:val="en-US"/>
        </w:rPr>
        <w:t>Retry failed notifications later.</w:t>
      </w:r>
    </w:p>
    <w:p w14:paraId="2617CF69" w14:textId="77777777" w:rsidR="00C31BE0" w:rsidRPr="00C31BE0" w:rsidRDefault="00C31BE0" w:rsidP="00C31BE0">
      <w:pPr>
        <w:rPr>
          <w:lang w:val="en-US"/>
        </w:rPr>
      </w:pPr>
    </w:p>
    <w:p w14:paraId="7A7CC875" w14:textId="77777777" w:rsidR="00C31BE0" w:rsidRPr="00C31BE0" w:rsidRDefault="00C31BE0" w:rsidP="00C31BE0">
      <w:pPr>
        <w:rPr>
          <w:lang w:val="en-US"/>
        </w:rPr>
      </w:pPr>
      <w:r w:rsidRPr="00C31BE0">
        <w:rPr>
          <w:lang w:val="en-US"/>
        </w:rPr>
        <w:t>Log errors for debugging.</w:t>
      </w:r>
    </w:p>
    <w:p w14:paraId="20231E20" w14:textId="77777777" w:rsidR="00C31BE0" w:rsidRPr="00C31BE0" w:rsidRDefault="00C31BE0" w:rsidP="00C31BE0">
      <w:pPr>
        <w:rPr>
          <w:lang w:val="en-US"/>
        </w:rPr>
      </w:pPr>
    </w:p>
    <w:p w14:paraId="7E478192" w14:textId="77777777" w:rsidR="00C31BE0" w:rsidRPr="00C31BE0" w:rsidRDefault="00C31BE0" w:rsidP="00C31BE0">
      <w:pPr>
        <w:rPr>
          <w:lang w:val="en-US"/>
        </w:rPr>
      </w:pPr>
      <w:r w:rsidRPr="00C31BE0">
        <w:rPr>
          <w:lang w:val="en-US"/>
        </w:rPr>
        <w:t>Roll back partial writes to MongoDB.</w:t>
      </w:r>
    </w:p>
    <w:p w14:paraId="1842B6FA" w14:textId="77777777" w:rsidR="00C31BE0" w:rsidRPr="00C31BE0" w:rsidRDefault="00C31BE0" w:rsidP="00C31BE0">
      <w:pPr>
        <w:rPr>
          <w:lang w:val="en-US"/>
        </w:rPr>
      </w:pPr>
    </w:p>
    <w:p w14:paraId="52724EE4" w14:textId="77777777" w:rsidR="00C31BE0" w:rsidRPr="00C31BE0" w:rsidRDefault="00C31BE0" w:rsidP="00C31BE0">
      <w:pPr>
        <w:rPr>
          <w:lang w:val="en-US"/>
        </w:rPr>
      </w:pPr>
      <w:r w:rsidRPr="00C31BE0">
        <w:rPr>
          <w:lang w:val="en-US"/>
        </w:rPr>
        <w:t>Examples of Exceptions</w:t>
      </w:r>
    </w:p>
    <w:p w14:paraId="064951E8" w14:textId="77777777" w:rsidR="00C31BE0" w:rsidRPr="00C31BE0" w:rsidRDefault="00C31BE0" w:rsidP="00C31BE0">
      <w:pPr>
        <w:rPr>
          <w:lang w:val="en-US"/>
        </w:rPr>
      </w:pPr>
    </w:p>
    <w:p w14:paraId="45D7D2ED" w14:textId="77777777" w:rsidR="00C31BE0" w:rsidRPr="00C31BE0" w:rsidRDefault="00C31BE0" w:rsidP="00C31BE0">
      <w:pPr>
        <w:rPr>
          <w:lang w:val="en-US"/>
        </w:rPr>
      </w:pPr>
      <w:r w:rsidRPr="00C31BE0">
        <w:rPr>
          <w:lang w:val="en-US"/>
        </w:rPr>
        <w:t xml:space="preserve">Staff suddenly </w:t>
      </w:r>
      <w:proofErr w:type="gramStart"/>
      <w:r w:rsidRPr="00C31BE0">
        <w:rPr>
          <w:lang w:val="en-US"/>
        </w:rPr>
        <w:t>becomes</w:t>
      </w:r>
      <w:proofErr w:type="gramEnd"/>
      <w:r w:rsidRPr="00C31BE0">
        <w:rPr>
          <w:lang w:val="en-US"/>
        </w:rPr>
        <w:t xml:space="preserve"> unavailable</w:t>
      </w:r>
    </w:p>
    <w:p w14:paraId="03C396EF" w14:textId="77777777" w:rsidR="00C31BE0" w:rsidRPr="00C31BE0" w:rsidRDefault="00C31BE0" w:rsidP="00C31BE0">
      <w:pPr>
        <w:rPr>
          <w:lang w:val="en-US"/>
        </w:rPr>
      </w:pPr>
    </w:p>
    <w:p w14:paraId="0181F138" w14:textId="77777777" w:rsidR="00C31BE0" w:rsidRPr="00C31BE0" w:rsidRDefault="00C31BE0" w:rsidP="00C31BE0">
      <w:pPr>
        <w:rPr>
          <w:lang w:val="en-US"/>
        </w:rPr>
      </w:pPr>
      <w:r w:rsidRPr="00C31BE0">
        <w:rPr>
          <w:lang w:val="en-US"/>
        </w:rPr>
        <w:t>Equipment goes into maintenance</w:t>
      </w:r>
    </w:p>
    <w:p w14:paraId="710FB321" w14:textId="77777777" w:rsidR="00C31BE0" w:rsidRPr="00C31BE0" w:rsidRDefault="00C31BE0" w:rsidP="00C31BE0">
      <w:pPr>
        <w:rPr>
          <w:lang w:val="en-US"/>
        </w:rPr>
      </w:pPr>
    </w:p>
    <w:p w14:paraId="0257E544" w14:textId="77777777" w:rsidR="00C31BE0" w:rsidRPr="00C31BE0" w:rsidRDefault="00C31BE0" w:rsidP="00C31BE0">
      <w:pPr>
        <w:rPr>
          <w:lang w:val="en-US"/>
        </w:rPr>
      </w:pPr>
      <w:r w:rsidRPr="00C31BE0">
        <w:rPr>
          <w:lang w:val="en-US"/>
        </w:rPr>
        <w:t>Client cancels just before the appointment</w:t>
      </w:r>
    </w:p>
    <w:p w14:paraId="01030C7E" w14:textId="77777777" w:rsidR="00C31BE0" w:rsidRPr="00C31BE0" w:rsidRDefault="00C31BE0" w:rsidP="00C31BE0">
      <w:pPr>
        <w:rPr>
          <w:lang w:val="en-US"/>
        </w:rPr>
      </w:pPr>
    </w:p>
    <w:p w14:paraId="3B2567E5" w14:textId="6D02E662" w:rsidR="001D6C4D" w:rsidRDefault="00C31BE0" w:rsidP="00C31BE0">
      <w:pPr>
        <w:rPr>
          <w:lang w:val="en-US"/>
        </w:rPr>
      </w:pPr>
      <w:r w:rsidRPr="00C31BE0">
        <w:rPr>
          <w:lang w:val="en-US"/>
        </w:rPr>
        <w:t>The system will automatically update schedules and notify affected users.</w:t>
      </w:r>
    </w:p>
    <w:p w14:paraId="65907CE1" w14:textId="77777777" w:rsidR="00C31BE0" w:rsidRPr="001D6C4D" w:rsidRDefault="00C31BE0" w:rsidP="00C31BE0">
      <w:pPr>
        <w:rPr>
          <w:lang w:val="en-US"/>
        </w:rPr>
      </w:pPr>
    </w:p>
    <w:p w14:paraId="23D05061" w14:textId="0614704C" w:rsidR="00DC7A9E" w:rsidRDefault="001D6C4D" w:rsidP="00DC7A9E">
      <w:pPr>
        <w:pStyle w:val="Heading1"/>
        <w:rPr>
          <w:lang w:val="en-US"/>
        </w:rPr>
      </w:pPr>
      <w:bookmarkStart w:id="15" w:name="_Toc216036315"/>
      <w:r w:rsidRPr="001D6C4D">
        <w:rPr>
          <w:lang w:val="en-US"/>
        </w:rPr>
        <w:t>Subsystem services</w:t>
      </w:r>
      <w:bookmarkEnd w:id="15"/>
    </w:p>
    <w:p w14:paraId="7D3D0166" w14:textId="77777777" w:rsidR="00C63D73" w:rsidRPr="00C63D73" w:rsidRDefault="00C63D73" w:rsidP="00C63D73">
      <w:pPr>
        <w:rPr>
          <w:lang w:val="en-US"/>
        </w:rPr>
      </w:pPr>
    </w:p>
    <w:p w14:paraId="01877E19" w14:textId="77777777" w:rsidR="00C63D73" w:rsidRPr="00C63D73" w:rsidRDefault="00C63D73" w:rsidP="00C63D73">
      <w:pPr>
        <w:rPr>
          <w:i/>
          <w:iCs/>
          <w:lang w:val="en-US"/>
        </w:rPr>
      </w:pPr>
      <w:r w:rsidRPr="00C63D73">
        <w:rPr>
          <w:i/>
          <w:iCs/>
          <w:lang w:val="en-US"/>
        </w:rPr>
        <w:t>This section lists the main operations provided by each subsystem.</w:t>
      </w:r>
    </w:p>
    <w:p w14:paraId="45FD2BAC" w14:textId="77777777" w:rsidR="00C63D73" w:rsidRPr="00C63D73" w:rsidRDefault="00C63D73" w:rsidP="00C63D73">
      <w:pPr>
        <w:rPr>
          <w:i/>
          <w:iCs/>
          <w:lang w:val="en-US"/>
        </w:rPr>
      </w:pPr>
      <w:r w:rsidRPr="00C63D73">
        <w:rPr>
          <w:i/>
          <w:iCs/>
          <w:lang w:val="en-US"/>
        </w:rPr>
        <w:t>4.1 User Interface Subsystem Services</w:t>
      </w:r>
    </w:p>
    <w:p w14:paraId="1C812DDE" w14:textId="77777777" w:rsidR="00C63D73" w:rsidRPr="00C63D73" w:rsidRDefault="00C63D73" w:rsidP="00C63D73">
      <w:pPr>
        <w:rPr>
          <w:i/>
          <w:iCs/>
          <w:lang w:val="en-US"/>
        </w:rPr>
      </w:pPr>
    </w:p>
    <w:p w14:paraId="22C96E6C" w14:textId="77777777" w:rsidR="00C63D73" w:rsidRPr="00C63D73" w:rsidRDefault="00C63D73" w:rsidP="00C63D73">
      <w:pPr>
        <w:rPr>
          <w:i/>
          <w:iCs/>
          <w:lang w:val="en-US"/>
        </w:rPr>
      </w:pPr>
      <w:r w:rsidRPr="00C63D73">
        <w:rPr>
          <w:i/>
          <w:iCs/>
          <w:lang w:val="en-US"/>
        </w:rPr>
        <w:t>Display dashboards for admins and staff</w:t>
      </w:r>
    </w:p>
    <w:p w14:paraId="249DF7BC" w14:textId="77777777" w:rsidR="00C63D73" w:rsidRPr="00C63D73" w:rsidRDefault="00C63D73" w:rsidP="00C63D73">
      <w:pPr>
        <w:rPr>
          <w:i/>
          <w:iCs/>
          <w:lang w:val="en-US"/>
        </w:rPr>
      </w:pPr>
    </w:p>
    <w:p w14:paraId="5B359A3F" w14:textId="77777777" w:rsidR="00C63D73" w:rsidRPr="00C63D73" w:rsidRDefault="00C63D73" w:rsidP="00C63D73">
      <w:pPr>
        <w:rPr>
          <w:i/>
          <w:iCs/>
          <w:lang w:val="en-US"/>
        </w:rPr>
      </w:pPr>
      <w:r w:rsidRPr="00C63D73">
        <w:rPr>
          <w:i/>
          <w:iCs/>
          <w:lang w:val="en-US"/>
        </w:rPr>
        <w:t>Show calendars, schedules, and appointment lists</w:t>
      </w:r>
    </w:p>
    <w:p w14:paraId="326B5082" w14:textId="77777777" w:rsidR="00C63D73" w:rsidRPr="00C63D73" w:rsidRDefault="00C63D73" w:rsidP="00C63D73">
      <w:pPr>
        <w:rPr>
          <w:i/>
          <w:iCs/>
          <w:lang w:val="en-US"/>
        </w:rPr>
      </w:pPr>
    </w:p>
    <w:p w14:paraId="59FC5B19" w14:textId="77777777" w:rsidR="00C63D73" w:rsidRPr="00C63D73" w:rsidRDefault="00C63D73" w:rsidP="00C63D73">
      <w:pPr>
        <w:rPr>
          <w:i/>
          <w:iCs/>
          <w:lang w:val="en-US"/>
        </w:rPr>
      </w:pPr>
      <w:r w:rsidRPr="00C63D73">
        <w:rPr>
          <w:i/>
          <w:iCs/>
          <w:lang w:val="en-US"/>
        </w:rPr>
        <w:t>Provide forms to book, edit, or cancel appointments</w:t>
      </w:r>
    </w:p>
    <w:p w14:paraId="413FC00C" w14:textId="77777777" w:rsidR="00C63D73" w:rsidRPr="00C63D73" w:rsidRDefault="00C63D73" w:rsidP="00C63D73">
      <w:pPr>
        <w:rPr>
          <w:i/>
          <w:iCs/>
          <w:lang w:val="en-US"/>
        </w:rPr>
      </w:pPr>
    </w:p>
    <w:p w14:paraId="45B770C3" w14:textId="77777777" w:rsidR="00C63D73" w:rsidRPr="00C63D73" w:rsidRDefault="00C63D73" w:rsidP="00C63D73">
      <w:pPr>
        <w:rPr>
          <w:i/>
          <w:iCs/>
          <w:lang w:val="en-US"/>
        </w:rPr>
      </w:pPr>
      <w:r w:rsidRPr="00C63D73">
        <w:rPr>
          <w:i/>
          <w:iCs/>
          <w:lang w:val="en-US"/>
        </w:rPr>
        <w:t>Provide interfaces to manage services, resources, and clients</w:t>
      </w:r>
    </w:p>
    <w:p w14:paraId="296DD1F7" w14:textId="77777777" w:rsidR="00C63D73" w:rsidRPr="00C63D73" w:rsidRDefault="00C63D73" w:rsidP="00C63D73">
      <w:pPr>
        <w:rPr>
          <w:i/>
          <w:iCs/>
          <w:lang w:val="en-US"/>
        </w:rPr>
      </w:pPr>
    </w:p>
    <w:p w14:paraId="751CC47F" w14:textId="77777777" w:rsidR="00C63D73" w:rsidRPr="00C63D73" w:rsidRDefault="00C63D73" w:rsidP="00C63D73">
      <w:pPr>
        <w:rPr>
          <w:i/>
          <w:iCs/>
          <w:lang w:val="en-US"/>
        </w:rPr>
      </w:pPr>
      <w:r w:rsidRPr="00C63D73">
        <w:rPr>
          <w:i/>
          <w:iCs/>
          <w:lang w:val="en-US"/>
        </w:rPr>
        <w:lastRenderedPageBreak/>
        <w:t>Support login and registration</w:t>
      </w:r>
    </w:p>
    <w:p w14:paraId="6BAB3F2F" w14:textId="77777777" w:rsidR="00C63D73" w:rsidRPr="00C63D73" w:rsidRDefault="00C63D73" w:rsidP="00C63D73">
      <w:pPr>
        <w:rPr>
          <w:i/>
          <w:iCs/>
          <w:lang w:val="en-US"/>
        </w:rPr>
      </w:pPr>
    </w:p>
    <w:p w14:paraId="23A3E271" w14:textId="77777777" w:rsidR="00C63D73" w:rsidRPr="00C63D73" w:rsidRDefault="00C63D73" w:rsidP="00C63D73">
      <w:pPr>
        <w:rPr>
          <w:i/>
          <w:iCs/>
          <w:lang w:val="en-US"/>
        </w:rPr>
      </w:pPr>
      <w:r w:rsidRPr="00C63D73">
        <w:rPr>
          <w:i/>
          <w:iCs/>
          <w:lang w:val="en-US"/>
        </w:rPr>
        <w:t>Display error messages, confirmations, and notifications</w:t>
      </w:r>
    </w:p>
    <w:p w14:paraId="6132BFF9" w14:textId="77777777" w:rsidR="00C63D73" w:rsidRPr="00C63D73" w:rsidRDefault="00C63D73" w:rsidP="00C63D73">
      <w:pPr>
        <w:rPr>
          <w:i/>
          <w:iCs/>
          <w:lang w:val="en-US"/>
        </w:rPr>
      </w:pPr>
    </w:p>
    <w:p w14:paraId="72FB92C3" w14:textId="77777777" w:rsidR="00C63D73" w:rsidRPr="00C63D73" w:rsidRDefault="00C63D73" w:rsidP="00C63D73">
      <w:pPr>
        <w:rPr>
          <w:i/>
          <w:iCs/>
          <w:lang w:val="en-US"/>
        </w:rPr>
      </w:pPr>
      <w:r w:rsidRPr="00C63D73">
        <w:rPr>
          <w:i/>
          <w:iCs/>
          <w:lang w:val="en-US"/>
        </w:rPr>
        <w:t>Guide clients through service selection and booking workflow</w:t>
      </w:r>
    </w:p>
    <w:p w14:paraId="383A44D7" w14:textId="77777777" w:rsidR="00C63D73" w:rsidRPr="00C63D73" w:rsidRDefault="00C63D73" w:rsidP="00C63D73">
      <w:pPr>
        <w:rPr>
          <w:i/>
          <w:iCs/>
          <w:lang w:val="en-US"/>
        </w:rPr>
      </w:pPr>
    </w:p>
    <w:p w14:paraId="2E6FCBA4" w14:textId="77777777" w:rsidR="00C63D73" w:rsidRPr="00C63D73" w:rsidRDefault="00C63D73" w:rsidP="00C63D73">
      <w:pPr>
        <w:rPr>
          <w:i/>
          <w:iCs/>
          <w:lang w:val="en-US"/>
        </w:rPr>
      </w:pPr>
      <w:r w:rsidRPr="00C63D73">
        <w:rPr>
          <w:i/>
          <w:iCs/>
          <w:lang w:val="en-US"/>
        </w:rPr>
        <w:t>4.2 Authentication and Authorization Subsystem Services</w:t>
      </w:r>
    </w:p>
    <w:p w14:paraId="11E41CC3" w14:textId="77777777" w:rsidR="00C63D73" w:rsidRPr="00C63D73" w:rsidRDefault="00C63D73" w:rsidP="00C63D73">
      <w:pPr>
        <w:rPr>
          <w:i/>
          <w:iCs/>
          <w:lang w:val="en-US"/>
        </w:rPr>
      </w:pPr>
    </w:p>
    <w:p w14:paraId="77301192" w14:textId="77777777" w:rsidR="00C63D73" w:rsidRPr="00C63D73" w:rsidRDefault="00C63D73" w:rsidP="00C63D73">
      <w:pPr>
        <w:rPr>
          <w:i/>
          <w:iCs/>
          <w:lang w:val="en-US"/>
        </w:rPr>
      </w:pPr>
      <w:r w:rsidRPr="00C63D73">
        <w:rPr>
          <w:i/>
          <w:iCs/>
          <w:lang w:val="en-US"/>
        </w:rPr>
        <w:t>Validate login credentials</w:t>
      </w:r>
    </w:p>
    <w:p w14:paraId="0A1EF8BE" w14:textId="77777777" w:rsidR="00C63D73" w:rsidRPr="00C63D73" w:rsidRDefault="00C63D73" w:rsidP="00C63D73">
      <w:pPr>
        <w:rPr>
          <w:i/>
          <w:iCs/>
          <w:lang w:val="en-US"/>
        </w:rPr>
      </w:pPr>
    </w:p>
    <w:p w14:paraId="6139374F" w14:textId="77777777" w:rsidR="00C63D73" w:rsidRPr="00C63D73" w:rsidRDefault="00C63D73" w:rsidP="00C63D73">
      <w:pPr>
        <w:rPr>
          <w:i/>
          <w:iCs/>
          <w:lang w:val="en-US"/>
        </w:rPr>
      </w:pPr>
      <w:r w:rsidRPr="00C63D73">
        <w:rPr>
          <w:i/>
          <w:iCs/>
          <w:lang w:val="en-US"/>
        </w:rPr>
        <w:t>Issue JWT tokens</w:t>
      </w:r>
    </w:p>
    <w:p w14:paraId="6B0BCAEE" w14:textId="77777777" w:rsidR="00C63D73" w:rsidRPr="00C63D73" w:rsidRDefault="00C63D73" w:rsidP="00C63D73">
      <w:pPr>
        <w:rPr>
          <w:i/>
          <w:iCs/>
          <w:lang w:val="en-US"/>
        </w:rPr>
      </w:pPr>
    </w:p>
    <w:p w14:paraId="3E75089E" w14:textId="77777777" w:rsidR="00C63D73" w:rsidRPr="00C63D73" w:rsidRDefault="00C63D73" w:rsidP="00C63D73">
      <w:pPr>
        <w:rPr>
          <w:i/>
          <w:iCs/>
          <w:lang w:val="en-US"/>
        </w:rPr>
      </w:pPr>
      <w:r w:rsidRPr="00C63D73">
        <w:rPr>
          <w:i/>
          <w:iCs/>
          <w:lang w:val="en-US"/>
        </w:rPr>
        <w:t>Check user role and permissions</w:t>
      </w:r>
    </w:p>
    <w:p w14:paraId="2AD86E7D" w14:textId="77777777" w:rsidR="00C63D73" w:rsidRPr="00C63D73" w:rsidRDefault="00C63D73" w:rsidP="00C63D73">
      <w:pPr>
        <w:rPr>
          <w:i/>
          <w:iCs/>
          <w:lang w:val="en-US"/>
        </w:rPr>
      </w:pPr>
    </w:p>
    <w:p w14:paraId="4C138A20" w14:textId="77777777" w:rsidR="00C63D73" w:rsidRPr="00C63D73" w:rsidRDefault="00C63D73" w:rsidP="00C63D73">
      <w:pPr>
        <w:rPr>
          <w:i/>
          <w:iCs/>
          <w:lang w:val="en-US"/>
        </w:rPr>
      </w:pPr>
      <w:r w:rsidRPr="00C63D73">
        <w:rPr>
          <w:i/>
          <w:iCs/>
          <w:lang w:val="en-US"/>
        </w:rPr>
        <w:t>Verify token validity for each request</w:t>
      </w:r>
    </w:p>
    <w:p w14:paraId="24A6C9DD" w14:textId="77777777" w:rsidR="00C63D73" w:rsidRPr="00C63D73" w:rsidRDefault="00C63D73" w:rsidP="00C63D73">
      <w:pPr>
        <w:rPr>
          <w:i/>
          <w:iCs/>
          <w:lang w:val="en-US"/>
        </w:rPr>
      </w:pPr>
    </w:p>
    <w:p w14:paraId="2D9AEDC4" w14:textId="77777777" w:rsidR="00C63D73" w:rsidRPr="00C63D73" w:rsidRDefault="00C63D73" w:rsidP="00C63D73">
      <w:pPr>
        <w:rPr>
          <w:i/>
          <w:iCs/>
          <w:lang w:val="en-US"/>
        </w:rPr>
      </w:pPr>
      <w:r w:rsidRPr="00C63D73">
        <w:rPr>
          <w:i/>
          <w:iCs/>
          <w:lang w:val="en-US"/>
        </w:rPr>
        <w:t>Handle logout and token expiry</w:t>
      </w:r>
    </w:p>
    <w:p w14:paraId="2BA040CF" w14:textId="77777777" w:rsidR="00C63D73" w:rsidRPr="00C63D73" w:rsidRDefault="00C63D73" w:rsidP="00C63D73">
      <w:pPr>
        <w:rPr>
          <w:i/>
          <w:iCs/>
          <w:lang w:val="en-US"/>
        </w:rPr>
      </w:pPr>
    </w:p>
    <w:p w14:paraId="3DE31F6A" w14:textId="77777777" w:rsidR="00C63D73" w:rsidRPr="00C63D73" w:rsidRDefault="00C63D73" w:rsidP="00C63D73">
      <w:pPr>
        <w:rPr>
          <w:i/>
          <w:iCs/>
          <w:lang w:val="en-US"/>
        </w:rPr>
      </w:pPr>
      <w:r w:rsidRPr="00C63D73">
        <w:rPr>
          <w:i/>
          <w:iCs/>
          <w:lang w:val="en-US"/>
        </w:rPr>
        <w:t>4.3 Scheduling and Appointment Subsystem Services</w:t>
      </w:r>
    </w:p>
    <w:p w14:paraId="4D38F3A8" w14:textId="77777777" w:rsidR="00C63D73" w:rsidRPr="00C63D73" w:rsidRDefault="00C63D73" w:rsidP="00C63D73">
      <w:pPr>
        <w:rPr>
          <w:i/>
          <w:iCs/>
          <w:lang w:val="en-US"/>
        </w:rPr>
      </w:pPr>
    </w:p>
    <w:p w14:paraId="1CE85F2E" w14:textId="77777777" w:rsidR="00C63D73" w:rsidRPr="00C63D73" w:rsidRDefault="00C63D73" w:rsidP="00C63D73">
      <w:pPr>
        <w:rPr>
          <w:i/>
          <w:iCs/>
          <w:lang w:val="en-US"/>
        </w:rPr>
      </w:pPr>
      <w:r w:rsidRPr="00C63D73">
        <w:rPr>
          <w:i/>
          <w:iCs/>
          <w:lang w:val="en-US"/>
        </w:rPr>
        <w:t>Check availability of staff and equipment</w:t>
      </w:r>
    </w:p>
    <w:p w14:paraId="199837D0" w14:textId="77777777" w:rsidR="00C63D73" w:rsidRPr="00C63D73" w:rsidRDefault="00C63D73" w:rsidP="00C63D73">
      <w:pPr>
        <w:rPr>
          <w:i/>
          <w:iCs/>
          <w:lang w:val="en-US"/>
        </w:rPr>
      </w:pPr>
    </w:p>
    <w:p w14:paraId="7FA1E0B4" w14:textId="77777777" w:rsidR="00C63D73" w:rsidRPr="00C63D73" w:rsidRDefault="00C63D73" w:rsidP="00C63D73">
      <w:pPr>
        <w:rPr>
          <w:i/>
          <w:iCs/>
          <w:lang w:val="en-US"/>
        </w:rPr>
      </w:pPr>
      <w:r w:rsidRPr="00C63D73">
        <w:rPr>
          <w:i/>
          <w:iCs/>
          <w:lang w:val="en-US"/>
        </w:rPr>
        <w:t>Validate new appointments</w:t>
      </w:r>
    </w:p>
    <w:p w14:paraId="003657CD" w14:textId="77777777" w:rsidR="00C63D73" w:rsidRPr="00C63D73" w:rsidRDefault="00C63D73" w:rsidP="00C63D73">
      <w:pPr>
        <w:rPr>
          <w:i/>
          <w:iCs/>
          <w:lang w:val="en-US"/>
        </w:rPr>
      </w:pPr>
    </w:p>
    <w:p w14:paraId="3FD2F112" w14:textId="77777777" w:rsidR="00C63D73" w:rsidRPr="00C63D73" w:rsidRDefault="00C63D73" w:rsidP="00C63D73">
      <w:pPr>
        <w:rPr>
          <w:i/>
          <w:iCs/>
          <w:lang w:val="en-US"/>
        </w:rPr>
      </w:pPr>
      <w:r w:rsidRPr="00C63D73">
        <w:rPr>
          <w:i/>
          <w:iCs/>
          <w:lang w:val="en-US"/>
        </w:rPr>
        <w:t>Create appointments</w:t>
      </w:r>
    </w:p>
    <w:p w14:paraId="1A770FB7" w14:textId="77777777" w:rsidR="00C63D73" w:rsidRPr="00C63D73" w:rsidRDefault="00C63D73" w:rsidP="00C63D73">
      <w:pPr>
        <w:rPr>
          <w:i/>
          <w:iCs/>
          <w:lang w:val="en-US"/>
        </w:rPr>
      </w:pPr>
    </w:p>
    <w:p w14:paraId="64A2AEFA" w14:textId="77777777" w:rsidR="00C63D73" w:rsidRPr="00C63D73" w:rsidRDefault="00C63D73" w:rsidP="00C63D73">
      <w:pPr>
        <w:rPr>
          <w:i/>
          <w:iCs/>
          <w:lang w:val="en-US"/>
        </w:rPr>
      </w:pPr>
      <w:r w:rsidRPr="00C63D73">
        <w:rPr>
          <w:i/>
          <w:iCs/>
          <w:lang w:val="en-US"/>
        </w:rPr>
        <w:t>Reschedule or modify appointments</w:t>
      </w:r>
    </w:p>
    <w:p w14:paraId="501FA24F" w14:textId="77777777" w:rsidR="00C63D73" w:rsidRPr="00C63D73" w:rsidRDefault="00C63D73" w:rsidP="00C63D73">
      <w:pPr>
        <w:rPr>
          <w:i/>
          <w:iCs/>
          <w:lang w:val="en-US"/>
        </w:rPr>
      </w:pPr>
    </w:p>
    <w:p w14:paraId="68A28358" w14:textId="77777777" w:rsidR="00C63D73" w:rsidRPr="00C63D73" w:rsidRDefault="00C63D73" w:rsidP="00C63D73">
      <w:pPr>
        <w:rPr>
          <w:i/>
          <w:iCs/>
          <w:lang w:val="en-US"/>
        </w:rPr>
      </w:pPr>
      <w:r w:rsidRPr="00C63D73">
        <w:rPr>
          <w:i/>
          <w:iCs/>
          <w:lang w:val="en-US"/>
        </w:rPr>
        <w:t>Cancel appointments</w:t>
      </w:r>
    </w:p>
    <w:p w14:paraId="3D95AE38" w14:textId="77777777" w:rsidR="00C63D73" w:rsidRPr="00C63D73" w:rsidRDefault="00C63D73" w:rsidP="00C63D73">
      <w:pPr>
        <w:rPr>
          <w:i/>
          <w:iCs/>
          <w:lang w:val="en-US"/>
        </w:rPr>
      </w:pPr>
    </w:p>
    <w:p w14:paraId="32497FB9" w14:textId="77777777" w:rsidR="00C63D73" w:rsidRPr="00C63D73" w:rsidRDefault="00C63D73" w:rsidP="00C63D73">
      <w:pPr>
        <w:rPr>
          <w:i/>
          <w:iCs/>
          <w:lang w:val="en-US"/>
        </w:rPr>
      </w:pPr>
      <w:r w:rsidRPr="00C63D73">
        <w:rPr>
          <w:i/>
          <w:iCs/>
          <w:lang w:val="en-US"/>
        </w:rPr>
        <w:t>Manage recurring appointments</w:t>
      </w:r>
    </w:p>
    <w:p w14:paraId="48B5ACD4" w14:textId="77777777" w:rsidR="00C63D73" w:rsidRPr="00C63D73" w:rsidRDefault="00C63D73" w:rsidP="00C63D73">
      <w:pPr>
        <w:rPr>
          <w:i/>
          <w:iCs/>
          <w:lang w:val="en-US"/>
        </w:rPr>
      </w:pPr>
    </w:p>
    <w:p w14:paraId="7CB42BEF" w14:textId="77777777" w:rsidR="00C63D73" w:rsidRPr="00C63D73" w:rsidRDefault="00C63D73" w:rsidP="00C63D73">
      <w:pPr>
        <w:rPr>
          <w:i/>
          <w:iCs/>
          <w:lang w:val="en-US"/>
        </w:rPr>
      </w:pPr>
      <w:r w:rsidRPr="00C63D73">
        <w:rPr>
          <w:i/>
          <w:iCs/>
          <w:lang w:val="en-US"/>
        </w:rPr>
        <w:t>Handle waitlists</w:t>
      </w:r>
    </w:p>
    <w:p w14:paraId="270677BF" w14:textId="77777777" w:rsidR="00C63D73" w:rsidRPr="00C63D73" w:rsidRDefault="00C63D73" w:rsidP="00C63D73">
      <w:pPr>
        <w:rPr>
          <w:i/>
          <w:iCs/>
          <w:lang w:val="en-US"/>
        </w:rPr>
      </w:pPr>
    </w:p>
    <w:p w14:paraId="3E2CA10B" w14:textId="77777777" w:rsidR="00C63D73" w:rsidRPr="00C63D73" w:rsidRDefault="00C63D73" w:rsidP="00C63D73">
      <w:pPr>
        <w:rPr>
          <w:i/>
          <w:iCs/>
          <w:lang w:val="en-US"/>
        </w:rPr>
      </w:pPr>
      <w:r w:rsidRPr="00C63D73">
        <w:rPr>
          <w:i/>
          <w:iCs/>
          <w:lang w:val="en-US"/>
        </w:rPr>
        <w:t>Return appointment data (calendar/list format)</w:t>
      </w:r>
    </w:p>
    <w:p w14:paraId="512B07D9" w14:textId="77777777" w:rsidR="00C63D73" w:rsidRPr="00C63D73" w:rsidRDefault="00C63D73" w:rsidP="00C63D73">
      <w:pPr>
        <w:rPr>
          <w:i/>
          <w:iCs/>
          <w:lang w:val="en-US"/>
        </w:rPr>
      </w:pPr>
    </w:p>
    <w:p w14:paraId="7AD8FC66" w14:textId="77777777" w:rsidR="00C63D73" w:rsidRPr="00C63D73" w:rsidRDefault="00C63D73" w:rsidP="00C63D73">
      <w:pPr>
        <w:rPr>
          <w:i/>
          <w:iCs/>
          <w:lang w:val="en-US"/>
        </w:rPr>
      </w:pPr>
      <w:r w:rsidRPr="00C63D73">
        <w:rPr>
          <w:i/>
          <w:iCs/>
          <w:lang w:val="en-US"/>
        </w:rPr>
        <w:lastRenderedPageBreak/>
        <w:t>Notify other subsystems of changes</w:t>
      </w:r>
    </w:p>
    <w:p w14:paraId="7157DCD2" w14:textId="77777777" w:rsidR="00C63D73" w:rsidRPr="00C63D73" w:rsidRDefault="00C63D73" w:rsidP="00C63D73">
      <w:pPr>
        <w:rPr>
          <w:i/>
          <w:iCs/>
          <w:lang w:val="en-US"/>
        </w:rPr>
      </w:pPr>
    </w:p>
    <w:p w14:paraId="52BF6996" w14:textId="77777777" w:rsidR="00C63D73" w:rsidRPr="00C63D73" w:rsidRDefault="00C63D73" w:rsidP="00C63D73">
      <w:pPr>
        <w:rPr>
          <w:i/>
          <w:iCs/>
          <w:lang w:val="en-US"/>
        </w:rPr>
      </w:pPr>
      <w:r w:rsidRPr="00C63D73">
        <w:rPr>
          <w:i/>
          <w:iCs/>
          <w:lang w:val="en-US"/>
        </w:rPr>
        <w:t>4.4 Resource Management Subsystem Services</w:t>
      </w:r>
    </w:p>
    <w:p w14:paraId="14427EBB" w14:textId="77777777" w:rsidR="00C63D73" w:rsidRPr="00C63D73" w:rsidRDefault="00C63D73" w:rsidP="00C63D73">
      <w:pPr>
        <w:rPr>
          <w:i/>
          <w:iCs/>
          <w:lang w:val="en-US"/>
        </w:rPr>
      </w:pPr>
    </w:p>
    <w:p w14:paraId="56047A3D" w14:textId="77777777" w:rsidR="00C63D73" w:rsidRPr="00C63D73" w:rsidRDefault="00C63D73" w:rsidP="00C63D73">
      <w:pPr>
        <w:rPr>
          <w:i/>
          <w:iCs/>
          <w:lang w:val="en-US"/>
        </w:rPr>
      </w:pPr>
      <w:r w:rsidRPr="00C63D73">
        <w:rPr>
          <w:i/>
          <w:iCs/>
          <w:lang w:val="en-US"/>
        </w:rPr>
        <w:t>Create, view, update, delete staff</w:t>
      </w:r>
    </w:p>
    <w:p w14:paraId="04D259BE" w14:textId="77777777" w:rsidR="00C63D73" w:rsidRPr="00C63D73" w:rsidRDefault="00C63D73" w:rsidP="00C63D73">
      <w:pPr>
        <w:rPr>
          <w:i/>
          <w:iCs/>
          <w:lang w:val="en-US"/>
        </w:rPr>
      </w:pPr>
    </w:p>
    <w:p w14:paraId="14C990DD" w14:textId="77777777" w:rsidR="00C63D73" w:rsidRPr="00C63D73" w:rsidRDefault="00C63D73" w:rsidP="00C63D73">
      <w:pPr>
        <w:rPr>
          <w:i/>
          <w:iCs/>
          <w:lang w:val="en-US"/>
        </w:rPr>
      </w:pPr>
      <w:r w:rsidRPr="00C63D73">
        <w:rPr>
          <w:i/>
          <w:iCs/>
          <w:lang w:val="en-US"/>
        </w:rPr>
        <w:t>Create, view, update, delete equipment</w:t>
      </w:r>
    </w:p>
    <w:p w14:paraId="13C722AA" w14:textId="77777777" w:rsidR="00C63D73" w:rsidRPr="00C63D73" w:rsidRDefault="00C63D73" w:rsidP="00C63D73">
      <w:pPr>
        <w:rPr>
          <w:i/>
          <w:iCs/>
          <w:lang w:val="en-US"/>
        </w:rPr>
      </w:pPr>
    </w:p>
    <w:p w14:paraId="598985F5" w14:textId="77777777" w:rsidR="00C63D73" w:rsidRPr="00C63D73" w:rsidRDefault="00C63D73" w:rsidP="00C63D73">
      <w:pPr>
        <w:rPr>
          <w:i/>
          <w:iCs/>
          <w:lang w:val="en-US"/>
        </w:rPr>
      </w:pPr>
      <w:r w:rsidRPr="00C63D73">
        <w:rPr>
          <w:i/>
          <w:iCs/>
          <w:lang w:val="en-US"/>
        </w:rPr>
        <w:t>Set working hours and leave blocks</w:t>
      </w:r>
    </w:p>
    <w:p w14:paraId="0BE4FCAC" w14:textId="77777777" w:rsidR="00C63D73" w:rsidRPr="00C63D73" w:rsidRDefault="00C63D73" w:rsidP="00C63D73">
      <w:pPr>
        <w:rPr>
          <w:i/>
          <w:iCs/>
          <w:lang w:val="en-US"/>
        </w:rPr>
      </w:pPr>
    </w:p>
    <w:p w14:paraId="6ABDFED7" w14:textId="77777777" w:rsidR="00C63D73" w:rsidRPr="00C63D73" w:rsidRDefault="00C63D73" w:rsidP="00C63D73">
      <w:pPr>
        <w:rPr>
          <w:i/>
          <w:iCs/>
          <w:lang w:val="en-US"/>
        </w:rPr>
      </w:pPr>
      <w:r w:rsidRPr="00C63D73">
        <w:rPr>
          <w:i/>
          <w:iCs/>
          <w:lang w:val="en-US"/>
        </w:rPr>
        <w:t>Set equipment maintenance periods</w:t>
      </w:r>
    </w:p>
    <w:p w14:paraId="15E66C54" w14:textId="77777777" w:rsidR="00C63D73" w:rsidRPr="00C63D73" w:rsidRDefault="00C63D73" w:rsidP="00C63D73">
      <w:pPr>
        <w:rPr>
          <w:i/>
          <w:iCs/>
          <w:lang w:val="en-US"/>
        </w:rPr>
      </w:pPr>
    </w:p>
    <w:p w14:paraId="43D68D69" w14:textId="77777777" w:rsidR="00C63D73" w:rsidRPr="00C63D73" w:rsidRDefault="00C63D73" w:rsidP="00C63D73">
      <w:pPr>
        <w:rPr>
          <w:i/>
          <w:iCs/>
          <w:lang w:val="en-US"/>
        </w:rPr>
      </w:pPr>
      <w:r w:rsidRPr="00C63D73">
        <w:rPr>
          <w:i/>
          <w:iCs/>
          <w:lang w:val="en-US"/>
        </w:rPr>
        <w:t>Check resource availability</w:t>
      </w:r>
    </w:p>
    <w:p w14:paraId="18FBC625" w14:textId="77777777" w:rsidR="00C63D73" w:rsidRPr="00C63D73" w:rsidRDefault="00C63D73" w:rsidP="00C63D73">
      <w:pPr>
        <w:rPr>
          <w:i/>
          <w:iCs/>
          <w:lang w:val="en-US"/>
        </w:rPr>
      </w:pPr>
    </w:p>
    <w:p w14:paraId="0DED3A7C" w14:textId="77777777" w:rsidR="00C63D73" w:rsidRPr="00C63D73" w:rsidRDefault="00C63D73" w:rsidP="00C63D73">
      <w:pPr>
        <w:rPr>
          <w:i/>
          <w:iCs/>
          <w:lang w:val="en-US"/>
        </w:rPr>
      </w:pPr>
      <w:r w:rsidRPr="00C63D73">
        <w:rPr>
          <w:i/>
          <w:iCs/>
          <w:lang w:val="en-US"/>
        </w:rPr>
        <w:t>Activate/deactivate resources</w:t>
      </w:r>
    </w:p>
    <w:p w14:paraId="60E94DA2" w14:textId="77777777" w:rsidR="00C63D73" w:rsidRPr="00C63D73" w:rsidRDefault="00C63D73" w:rsidP="00C63D73">
      <w:pPr>
        <w:rPr>
          <w:i/>
          <w:iCs/>
          <w:lang w:val="en-US"/>
        </w:rPr>
      </w:pPr>
    </w:p>
    <w:p w14:paraId="71542E98" w14:textId="77777777" w:rsidR="00C63D73" w:rsidRPr="00C63D73" w:rsidRDefault="00C63D73" w:rsidP="00C63D73">
      <w:pPr>
        <w:rPr>
          <w:i/>
          <w:iCs/>
          <w:lang w:val="en-US"/>
        </w:rPr>
      </w:pPr>
      <w:r w:rsidRPr="00C63D73">
        <w:rPr>
          <w:i/>
          <w:iCs/>
          <w:lang w:val="en-US"/>
        </w:rPr>
        <w:t>4.5 Service Catalog Subsystem Services</w:t>
      </w:r>
    </w:p>
    <w:p w14:paraId="458C68E4" w14:textId="77777777" w:rsidR="00C63D73" w:rsidRPr="00C63D73" w:rsidRDefault="00C63D73" w:rsidP="00C63D73">
      <w:pPr>
        <w:rPr>
          <w:i/>
          <w:iCs/>
          <w:lang w:val="en-US"/>
        </w:rPr>
      </w:pPr>
    </w:p>
    <w:p w14:paraId="36A0CD6B" w14:textId="77777777" w:rsidR="00C63D73" w:rsidRPr="00C63D73" w:rsidRDefault="00C63D73" w:rsidP="00C63D73">
      <w:pPr>
        <w:rPr>
          <w:i/>
          <w:iCs/>
          <w:lang w:val="en-US"/>
        </w:rPr>
      </w:pPr>
      <w:r w:rsidRPr="00C63D73">
        <w:rPr>
          <w:i/>
          <w:iCs/>
          <w:lang w:val="en-US"/>
        </w:rPr>
        <w:t>Add new services</w:t>
      </w:r>
    </w:p>
    <w:p w14:paraId="51F54C80" w14:textId="77777777" w:rsidR="00C63D73" w:rsidRPr="00C63D73" w:rsidRDefault="00C63D73" w:rsidP="00C63D73">
      <w:pPr>
        <w:rPr>
          <w:i/>
          <w:iCs/>
          <w:lang w:val="en-US"/>
        </w:rPr>
      </w:pPr>
    </w:p>
    <w:p w14:paraId="4A84A10B" w14:textId="77777777" w:rsidR="00C63D73" w:rsidRPr="00C63D73" w:rsidRDefault="00C63D73" w:rsidP="00C63D73">
      <w:pPr>
        <w:rPr>
          <w:i/>
          <w:iCs/>
          <w:lang w:val="en-US"/>
        </w:rPr>
      </w:pPr>
      <w:r w:rsidRPr="00C63D73">
        <w:rPr>
          <w:i/>
          <w:iCs/>
          <w:lang w:val="en-US"/>
        </w:rPr>
        <w:t>Edit service details</w:t>
      </w:r>
    </w:p>
    <w:p w14:paraId="5D22F4F7" w14:textId="77777777" w:rsidR="00C63D73" w:rsidRPr="00C63D73" w:rsidRDefault="00C63D73" w:rsidP="00C63D73">
      <w:pPr>
        <w:rPr>
          <w:i/>
          <w:iCs/>
          <w:lang w:val="en-US"/>
        </w:rPr>
      </w:pPr>
    </w:p>
    <w:p w14:paraId="211C9CFF" w14:textId="77777777" w:rsidR="00C63D73" w:rsidRPr="00C63D73" w:rsidRDefault="00C63D73" w:rsidP="00C63D73">
      <w:pPr>
        <w:rPr>
          <w:i/>
          <w:iCs/>
          <w:lang w:val="en-US"/>
        </w:rPr>
      </w:pPr>
      <w:r w:rsidRPr="00C63D73">
        <w:rPr>
          <w:i/>
          <w:iCs/>
          <w:lang w:val="en-US"/>
        </w:rPr>
        <w:t>Delete unused services</w:t>
      </w:r>
    </w:p>
    <w:p w14:paraId="61BFA060" w14:textId="77777777" w:rsidR="00C63D73" w:rsidRPr="00C63D73" w:rsidRDefault="00C63D73" w:rsidP="00C63D73">
      <w:pPr>
        <w:rPr>
          <w:i/>
          <w:iCs/>
          <w:lang w:val="en-US"/>
        </w:rPr>
      </w:pPr>
    </w:p>
    <w:p w14:paraId="0F78767E" w14:textId="77777777" w:rsidR="00C63D73" w:rsidRPr="00C63D73" w:rsidRDefault="00C63D73" w:rsidP="00C63D73">
      <w:pPr>
        <w:rPr>
          <w:i/>
          <w:iCs/>
          <w:lang w:val="en-US"/>
        </w:rPr>
      </w:pPr>
      <w:r w:rsidRPr="00C63D73">
        <w:rPr>
          <w:i/>
          <w:iCs/>
          <w:lang w:val="en-US"/>
        </w:rPr>
        <w:t>Retrieve service list</w:t>
      </w:r>
    </w:p>
    <w:p w14:paraId="1B667DAB" w14:textId="77777777" w:rsidR="00C63D73" w:rsidRPr="00C63D73" w:rsidRDefault="00C63D73" w:rsidP="00C63D73">
      <w:pPr>
        <w:rPr>
          <w:i/>
          <w:iCs/>
          <w:lang w:val="en-US"/>
        </w:rPr>
      </w:pPr>
    </w:p>
    <w:p w14:paraId="45EFBDF2" w14:textId="77777777" w:rsidR="00C63D73" w:rsidRPr="00C63D73" w:rsidRDefault="00C63D73" w:rsidP="00C63D73">
      <w:pPr>
        <w:rPr>
          <w:i/>
          <w:iCs/>
          <w:lang w:val="en-US"/>
        </w:rPr>
      </w:pPr>
      <w:r w:rsidRPr="00C63D73">
        <w:rPr>
          <w:i/>
          <w:iCs/>
          <w:lang w:val="en-US"/>
        </w:rPr>
        <w:t>Retrieve required resources for each service</w:t>
      </w:r>
    </w:p>
    <w:p w14:paraId="1956C8EE" w14:textId="77777777" w:rsidR="00C63D73" w:rsidRPr="00C63D73" w:rsidRDefault="00C63D73" w:rsidP="00C63D73">
      <w:pPr>
        <w:rPr>
          <w:i/>
          <w:iCs/>
          <w:lang w:val="en-US"/>
        </w:rPr>
      </w:pPr>
    </w:p>
    <w:p w14:paraId="31670809" w14:textId="77777777" w:rsidR="00C63D73" w:rsidRPr="00C63D73" w:rsidRDefault="00C63D73" w:rsidP="00C63D73">
      <w:pPr>
        <w:rPr>
          <w:i/>
          <w:iCs/>
          <w:lang w:val="en-US"/>
        </w:rPr>
      </w:pPr>
      <w:r w:rsidRPr="00C63D73">
        <w:rPr>
          <w:i/>
          <w:iCs/>
          <w:lang w:val="en-US"/>
        </w:rPr>
        <w:t>Retrieve pricing and duration</w:t>
      </w:r>
    </w:p>
    <w:p w14:paraId="58AC163D" w14:textId="77777777" w:rsidR="00C63D73" w:rsidRPr="00C63D73" w:rsidRDefault="00C63D73" w:rsidP="00C63D73">
      <w:pPr>
        <w:rPr>
          <w:i/>
          <w:iCs/>
          <w:lang w:val="en-US"/>
        </w:rPr>
      </w:pPr>
    </w:p>
    <w:p w14:paraId="5CDDFB40" w14:textId="77777777" w:rsidR="00C63D73" w:rsidRPr="00C63D73" w:rsidRDefault="00C63D73" w:rsidP="00C63D73">
      <w:pPr>
        <w:rPr>
          <w:i/>
          <w:iCs/>
          <w:lang w:val="en-US"/>
        </w:rPr>
      </w:pPr>
      <w:r w:rsidRPr="00C63D73">
        <w:rPr>
          <w:i/>
          <w:iCs/>
          <w:lang w:val="en-US"/>
        </w:rPr>
        <w:t>4.6 Client Management Subsystem Services</w:t>
      </w:r>
    </w:p>
    <w:p w14:paraId="4AFC9EF7" w14:textId="77777777" w:rsidR="00C63D73" w:rsidRPr="00C63D73" w:rsidRDefault="00C63D73" w:rsidP="00C63D73">
      <w:pPr>
        <w:rPr>
          <w:i/>
          <w:iCs/>
          <w:lang w:val="en-US"/>
        </w:rPr>
      </w:pPr>
    </w:p>
    <w:p w14:paraId="586B45F7" w14:textId="77777777" w:rsidR="00C63D73" w:rsidRPr="00C63D73" w:rsidRDefault="00C63D73" w:rsidP="00C63D73">
      <w:pPr>
        <w:rPr>
          <w:i/>
          <w:iCs/>
          <w:lang w:val="en-US"/>
        </w:rPr>
      </w:pPr>
      <w:r w:rsidRPr="00C63D73">
        <w:rPr>
          <w:i/>
          <w:iCs/>
          <w:lang w:val="en-US"/>
        </w:rPr>
        <w:t>Create client profiles</w:t>
      </w:r>
    </w:p>
    <w:p w14:paraId="26680593" w14:textId="77777777" w:rsidR="00C63D73" w:rsidRPr="00C63D73" w:rsidRDefault="00C63D73" w:rsidP="00C63D73">
      <w:pPr>
        <w:rPr>
          <w:i/>
          <w:iCs/>
          <w:lang w:val="en-US"/>
        </w:rPr>
      </w:pPr>
    </w:p>
    <w:p w14:paraId="7FAAA101" w14:textId="77777777" w:rsidR="00C63D73" w:rsidRPr="00C63D73" w:rsidRDefault="00C63D73" w:rsidP="00C63D73">
      <w:pPr>
        <w:rPr>
          <w:i/>
          <w:iCs/>
          <w:lang w:val="en-US"/>
        </w:rPr>
      </w:pPr>
      <w:r w:rsidRPr="00C63D73">
        <w:rPr>
          <w:i/>
          <w:iCs/>
          <w:lang w:val="en-US"/>
        </w:rPr>
        <w:t>Update client information</w:t>
      </w:r>
    </w:p>
    <w:p w14:paraId="4FEFA3F1" w14:textId="77777777" w:rsidR="00C63D73" w:rsidRPr="00C63D73" w:rsidRDefault="00C63D73" w:rsidP="00C63D73">
      <w:pPr>
        <w:rPr>
          <w:i/>
          <w:iCs/>
          <w:lang w:val="en-US"/>
        </w:rPr>
      </w:pPr>
    </w:p>
    <w:p w14:paraId="377122B4" w14:textId="77777777" w:rsidR="00C63D73" w:rsidRPr="00C63D73" w:rsidRDefault="00C63D73" w:rsidP="00C63D73">
      <w:pPr>
        <w:rPr>
          <w:i/>
          <w:iCs/>
          <w:lang w:val="en-US"/>
        </w:rPr>
      </w:pPr>
      <w:r w:rsidRPr="00C63D73">
        <w:rPr>
          <w:i/>
          <w:iCs/>
          <w:lang w:val="en-US"/>
        </w:rPr>
        <w:lastRenderedPageBreak/>
        <w:t>Retrieve client history</w:t>
      </w:r>
    </w:p>
    <w:p w14:paraId="0A4D182E" w14:textId="77777777" w:rsidR="00C63D73" w:rsidRPr="00C63D73" w:rsidRDefault="00C63D73" w:rsidP="00C63D73">
      <w:pPr>
        <w:rPr>
          <w:i/>
          <w:iCs/>
          <w:lang w:val="en-US"/>
        </w:rPr>
      </w:pPr>
    </w:p>
    <w:p w14:paraId="4AA54672" w14:textId="77777777" w:rsidR="00C63D73" w:rsidRPr="00C63D73" w:rsidRDefault="00C63D73" w:rsidP="00C63D73">
      <w:pPr>
        <w:rPr>
          <w:i/>
          <w:iCs/>
          <w:lang w:val="en-US"/>
        </w:rPr>
      </w:pPr>
      <w:r w:rsidRPr="00C63D73">
        <w:rPr>
          <w:i/>
          <w:iCs/>
          <w:lang w:val="en-US"/>
        </w:rPr>
        <w:t>Store notes or preferences</w:t>
      </w:r>
    </w:p>
    <w:p w14:paraId="418C63EC" w14:textId="77777777" w:rsidR="00C63D73" w:rsidRPr="00C63D73" w:rsidRDefault="00C63D73" w:rsidP="00C63D73">
      <w:pPr>
        <w:rPr>
          <w:i/>
          <w:iCs/>
          <w:lang w:val="en-US"/>
        </w:rPr>
      </w:pPr>
    </w:p>
    <w:p w14:paraId="41E22CC6" w14:textId="77777777" w:rsidR="00C63D73" w:rsidRPr="00C63D73" w:rsidRDefault="00C63D73" w:rsidP="00C63D73">
      <w:pPr>
        <w:rPr>
          <w:i/>
          <w:iCs/>
          <w:lang w:val="en-US"/>
        </w:rPr>
      </w:pPr>
      <w:r w:rsidRPr="00C63D73">
        <w:rPr>
          <w:i/>
          <w:iCs/>
          <w:lang w:val="en-US"/>
        </w:rPr>
        <w:t>View client appointment history</w:t>
      </w:r>
    </w:p>
    <w:p w14:paraId="1CDC922E" w14:textId="77777777" w:rsidR="00C63D73" w:rsidRPr="00C63D73" w:rsidRDefault="00C63D73" w:rsidP="00C63D73">
      <w:pPr>
        <w:rPr>
          <w:i/>
          <w:iCs/>
          <w:lang w:val="en-US"/>
        </w:rPr>
      </w:pPr>
    </w:p>
    <w:p w14:paraId="54E0B7EA" w14:textId="77777777" w:rsidR="00C63D73" w:rsidRPr="00C63D73" w:rsidRDefault="00C63D73" w:rsidP="00C63D73">
      <w:pPr>
        <w:rPr>
          <w:i/>
          <w:iCs/>
          <w:lang w:val="en-US"/>
        </w:rPr>
      </w:pPr>
      <w:r w:rsidRPr="00C63D73">
        <w:rPr>
          <w:i/>
          <w:iCs/>
          <w:lang w:val="en-US"/>
        </w:rPr>
        <w:t>4.7 Notification Subsystem Services</w:t>
      </w:r>
    </w:p>
    <w:p w14:paraId="4BFC779B" w14:textId="77777777" w:rsidR="00C63D73" w:rsidRPr="00C63D73" w:rsidRDefault="00C63D73" w:rsidP="00C63D73">
      <w:pPr>
        <w:rPr>
          <w:i/>
          <w:iCs/>
          <w:lang w:val="en-US"/>
        </w:rPr>
      </w:pPr>
    </w:p>
    <w:p w14:paraId="2F8548DB" w14:textId="77777777" w:rsidR="00C63D73" w:rsidRPr="00C63D73" w:rsidRDefault="00C63D73" w:rsidP="00C63D73">
      <w:pPr>
        <w:rPr>
          <w:i/>
          <w:iCs/>
          <w:lang w:val="en-US"/>
        </w:rPr>
      </w:pPr>
      <w:r w:rsidRPr="00C63D73">
        <w:rPr>
          <w:i/>
          <w:iCs/>
          <w:lang w:val="en-US"/>
        </w:rPr>
        <w:t>Send booking confirmations</w:t>
      </w:r>
    </w:p>
    <w:p w14:paraId="2748C157" w14:textId="77777777" w:rsidR="00C63D73" w:rsidRPr="00C63D73" w:rsidRDefault="00C63D73" w:rsidP="00C63D73">
      <w:pPr>
        <w:rPr>
          <w:i/>
          <w:iCs/>
          <w:lang w:val="en-US"/>
        </w:rPr>
      </w:pPr>
    </w:p>
    <w:p w14:paraId="2D2E00E5" w14:textId="77777777" w:rsidR="00C63D73" w:rsidRPr="00C63D73" w:rsidRDefault="00C63D73" w:rsidP="00C63D73">
      <w:pPr>
        <w:rPr>
          <w:i/>
          <w:iCs/>
          <w:lang w:val="en-US"/>
        </w:rPr>
      </w:pPr>
      <w:r w:rsidRPr="00C63D73">
        <w:rPr>
          <w:i/>
          <w:iCs/>
          <w:lang w:val="en-US"/>
        </w:rPr>
        <w:t>Send reminders</w:t>
      </w:r>
    </w:p>
    <w:p w14:paraId="58E5264F" w14:textId="77777777" w:rsidR="00C63D73" w:rsidRPr="00C63D73" w:rsidRDefault="00C63D73" w:rsidP="00C63D73">
      <w:pPr>
        <w:rPr>
          <w:i/>
          <w:iCs/>
          <w:lang w:val="en-US"/>
        </w:rPr>
      </w:pPr>
    </w:p>
    <w:p w14:paraId="69FB8BB9" w14:textId="77777777" w:rsidR="00C63D73" w:rsidRPr="00C63D73" w:rsidRDefault="00C63D73" w:rsidP="00C63D73">
      <w:pPr>
        <w:rPr>
          <w:i/>
          <w:iCs/>
          <w:lang w:val="en-US"/>
        </w:rPr>
      </w:pPr>
      <w:r w:rsidRPr="00C63D73">
        <w:rPr>
          <w:i/>
          <w:iCs/>
          <w:lang w:val="en-US"/>
        </w:rPr>
        <w:t>Send cancellation/reschedule alerts</w:t>
      </w:r>
    </w:p>
    <w:p w14:paraId="722C2F0A" w14:textId="77777777" w:rsidR="00C63D73" w:rsidRPr="00C63D73" w:rsidRDefault="00C63D73" w:rsidP="00C63D73">
      <w:pPr>
        <w:rPr>
          <w:i/>
          <w:iCs/>
          <w:lang w:val="en-US"/>
        </w:rPr>
      </w:pPr>
    </w:p>
    <w:p w14:paraId="241595FC" w14:textId="77777777" w:rsidR="00C63D73" w:rsidRPr="00C63D73" w:rsidRDefault="00C63D73" w:rsidP="00C63D73">
      <w:pPr>
        <w:rPr>
          <w:i/>
          <w:iCs/>
          <w:lang w:val="en-US"/>
        </w:rPr>
      </w:pPr>
      <w:r w:rsidRPr="00C63D73">
        <w:rPr>
          <w:i/>
          <w:iCs/>
          <w:lang w:val="en-US"/>
        </w:rPr>
        <w:t>Send staff shift notifications</w:t>
      </w:r>
    </w:p>
    <w:p w14:paraId="6B27A80E" w14:textId="77777777" w:rsidR="00C63D73" w:rsidRPr="00C63D73" w:rsidRDefault="00C63D73" w:rsidP="00C63D73">
      <w:pPr>
        <w:rPr>
          <w:i/>
          <w:iCs/>
          <w:lang w:val="en-US"/>
        </w:rPr>
      </w:pPr>
    </w:p>
    <w:p w14:paraId="6B67142C" w14:textId="77777777" w:rsidR="00C63D73" w:rsidRPr="00C63D73" w:rsidRDefault="00C63D73" w:rsidP="00C63D73">
      <w:pPr>
        <w:rPr>
          <w:i/>
          <w:iCs/>
          <w:lang w:val="en-US"/>
        </w:rPr>
      </w:pPr>
      <w:r w:rsidRPr="00C63D73">
        <w:rPr>
          <w:i/>
          <w:iCs/>
          <w:lang w:val="en-US"/>
        </w:rPr>
        <w:t>Log notification results</w:t>
      </w:r>
    </w:p>
    <w:p w14:paraId="6C7DDC2F" w14:textId="77777777" w:rsidR="00C63D73" w:rsidRPr="00C63D73" w:rsidRDefault="00C63D73" w:rsidP="00C63D73">
      <w:pPr>
        <w:rPr>
          <w:i/>
          <w:iCs/>
          <w:lang w:val="en-US"/>
        </w:rPr>
      </w:pPr>
    </w:p>
    <w:p w14:paraId="3374EF2F" w14:textId="77777777" w:rsidR="00C63D73" w:rsidRPr="00C63D73" w:rsidRDefault="00C63D73" w:rsidP="00C63D73">
      <w:pPr>
        <w:rPr>
          <w:i/>
          <w:iCs/>
          <w:lang w:val="en-US"/>
        </w:rPr>
      </w:pPr>
      <w:r w:rsidRPr="00C63D73">
        <w:rPr>
          <w:i/>
          <w:iCs/>
          <w:lang w:val="en-US"/>
        </w:rPr>
        <w:t>Retry failed notifications</w:t>
      </w:r>
    </w:p>
    <w:p w14:paraId="2808BE82" w14:textId="77777777" w:rsidR="00C63D73" w:rsidRPr="00C63D73" w:rsidRDefault="00C63D73" w:rsidP="00C63D73">
      <w:pPr>
        <w:rPr>
          <w:i/>
          <w:iCs/>
          <w:lang w:val="en-US"/>
        </w:rPr>
      </w:pPr>
    </w:p>
    <w:p w14:paraId="7281524C" w14:textId="77777777" w:rsidR="00C63D73" w:rsidRPr="00C63D73" w:rsidRDefault="00C63D73" w:rsidP="00C63D73">
      <w:pPr>
        <w:rPr>
          <w:i/>
          <w:iCs/>
          <w:lang w:val="en-US"/>
        </w:rPr>
      </w:pPr>
      <w:r w:rsidRPr="00C63D73">
        <w:rPr>
          <w:i/>
          <w:iCs/>
          <w:lang w:val="en-US"/>
        </w:rPr>
        <w:t>4.8 Reporting and Analytics Subsystem Services</w:t>
      </w:r>
    </w:p>
    <w:p w14:paraId="663F1BFA" w14:textId="77777777" w:rsidR="00C63D73" w:rsidRPr="00C63D73" w:rsidRDefault="00C63D73" w:rsidP="00C63D73">
      <w:pPr>
        <w:rPr>
          <w:i/>
          <w:iCs/>
          <w:lang w:val="en-US"/>
        </w:rPr>
      </w:pPr>
    </w:p>
    <w:p w14:paraId="1E213517" w14:textId="77777777" w:rsidR="00C63D73" w:rsidRPr="00C63D73" w:rsidRDefault="00C63D73" w:rsidP="00C63D73">
      <w:pPr>
        <w:rPr>
          <w:i/>
          <w:iCs/>
          <w:lang w:val="en-US"/>
        </w:rPr>
      </w:pPr>
      <w:r w:rsidRPr="00C63D73">
        <w:rPr>
          <w:i/>
          <w:iCs/>
          <w:lang w:val="en-US"/>
        </w:rPr>
        <w:t>Generate booking reports</w:t>
      </w:r>
    </w:p>
    <w:p w14:paraId="7AFE8313" w14:textId="77777777" w:rsidR="00C63D73" w:rsidRPr="00C63D73" w:rsidRDefault="00C63D73" w:rsidP="00C63D73">
      <w:pPr>
        <w:rPr>
          <w:i/>
          <w:iCs/>
          <w:lang w:val="en-US"/>
        </w:rPr>
      </w:pPr>
    </w:p>
    <w:p w14:paraId="10F77A4C" w14:textId="77777777" w:rsidR="00C63D73" w:rsidRPr="00C63D73" w:rsidRDefault="00C63D73" w:rsidP="00C63D73">
      <w:pPr>
        <w:rPr>
          <w:i/>
          <w:iCs/>
          <w:lang w:val="en-US"/>
        </w:rPr>
      </w:pPr>
      <w:r w:rsidRPr="00C63D73">
        <w:rPr>
          <w:i/>
          <w:iCs/>
          <w:lang w:val="en-US"/>
        </w:rPr>
        <w:t>Generate resource utilization reports</w:t>
      </w:r>
    </w:p>
    <w:p w14:paraId="011B7BF9" w14:textId="77777777" w:rsidR="00C63D73" w:rsidRPr="00C63D73" w:rsidRDefault="00C63D73" w:rsidP="00C63D73">
      <w:pPr>
        <w:rPr>
          <w:i/>
          <w:iCs/>
          <w:lang w:val="en-US"/>
        </w:rPr>
      </w:pPr>
    </w:p>
    <w:p w14:paraId="166FA214" w14:textId="77777777" w:rsidR="00C63D73" w:rsidRPr="00C63D73" w:rsidRDefault="00C63D73" w:rsidP="00C63D73">
      <w:pPr>
        <w:rPr>
          <w:i/>
          <w:iCs/>
          <w:lang w:val="en-US"/>
        </w:rPr>
      </w:pPr>
      <w:r w:rsidRPr="00C63D73">
        <w:rPr>
          <w:i/>
          <w:iCs/>
          <w:lang w:val="en-US"/>
        </w:rPr>
        <w:t>Summaries of cancellations and no-shows</w:t>
      </w:r>
    </w:p>
    <w:p w14:paraId="53A98998" w14:textId="77777777" w:rsidR="00C63D73" w:rsidRPr="00C63D73" w:rsidRDefault="00C63D73" w:rsidP="00C63D73">
      <w:pPr>
        <w:rPr>
          <w:i/>
          <w:iCs/>
          <w:lang w:val="en-US"/>
        </w:rPr>
      </w:pPr>
    </w:p>
    <w:p w14:paraId="2A1077A1" w14:textId="77777777" w:rsidR="00C63D73" w:rsidRPr="00C63D73" w:rsidRDefault="00C63D73" w:rsidP="00C63D73">
      <w:pPr>
        <w:rPr>
          <w:i/>
          <w:iCs/>
          <w:lang w:val="en-US"/>
        </w:rPr>
      </w:pPr>
      <w:r w:rsidRPr="00C63D73">
        <w:rPr>
          <w:i/>
          <w:iCs/>
          <w:lang w:val="en-US"/>
        </w:rPr>
        <w:t>4.9 Database Access Subsystem Services</w:t>
      </w:r>
    </w:p>
    <w:p w14:paraId="54CA30C1" w14:textId="77777777" w:rsidR="00C63D73" w:rsidRPr="00C63D73" w:rsidRDefault="00C63D73" w:rsidP="00C63D73">
      <w:pPr>
        <w:rPr>
          <w:i/>
          <w:iCs/>
          <w:lang w:val="en-US"/>
        </w:rPr>
      </w:pPr>
    </w:p>
    <w:p w14:paraId="6BBD5113" w14:textId="77777777" w:rsidR="00C63D73" w:rsidRPr="00C63D73" w:rsidRDefault="00C63D73" w:rsidP="00C63D73">
      <w:pPr>
        <w:rPr>
          <w:i/>
          <w:iCs/>
          <w:lang w:val="en-US"/>
        </w:rPr>
      </w:pPr>
      <w:r w:rsidRPr="00C63D73">
        <w:rPr>
          <w:i/>
          <w:iCs/>
          <w:lang w:val="en-US"/>
        </w:rPr>
        <w:t>Execute MongoDB queries</w:t>
      </w:r>
    </w:p>
    <w:p w14:paraId="58DC347F" w14:textId="77777777" w:rsidR="00C63D73" w:rsidRPr="00C63D73" w:rsidRDefault="00C63D73" w:rsidP="00C63D73">
      <w:pPr>
        <w:rPr>
          <w:i/>
          <w:iCs/>
          <w:lang w:val="en-US"/>
        </w:rPr>
      </w:pPr>
    </w:p>
    <w:p w14:paraId="12D6C9E0" w14:textId="77777777" w:rsidR="00C63D73" w:rsidRPr="00C63D73" w:rsidRDefault="00C63D73" w:rsidP="00C63D73">
      <w:pPr>
        <w:rPr>
          <w:i/>
          <w:iCs/>
          <w:lang w:val="en-US"/>
        </w:rPr>
      </w:pPr>
      <w:r w:rsidRPr="00C63D73">
        <w:rPr>
          <w:i/>
          <w:iCs/>
          <w:lang w:val="en-US"/>
        </w:rPr>
        <w:t>CRUD operations for all entities</w:t>
      </w:r>
    </w:p>
    <w:p w14:paraId="550B52C4" w14:textId="77777777" w:rsidR="00C63D73" w:rsidRPr="00C63D73" w:rsidRDefault="00C63D73" w:rsidP="00C63D73">
      <w:pPr>
        <w:rPr>
          <w:i/>
          <w:iCs/>
          <w:lang w:val="en-US"/>
        </w:rPr>
      </w:pPr>
    </w:p>
    <w:p w14:paraId="2E73127B" w14:textId="77777777" w:rsidR="00C63D73" w:rsidRPr="00C63D73" w:rsidRDefault="00C63D73" w:rsidP="00C63D73">
      <w:pPr>
        <w:rPr>
          <w:i/>
          <w:iCs/>
          <w:lang w:val="en-US"/>
        </w:rPr>
      </w:pPr>
      <w:r w:rsidRPr="00C63D73">
        <w:rPr>
          <w:i/>
          <w:iCs/>
          <w:lang w:val="en-US"/>
        </w:rPr>
        <w:t>Maintain data integrity</w:t>
      </w:r>
    </w:p>
    <w:p w14:paraId="0F98B408" w14:textId="77777777" w:rsidR="00C63D73" w:rsidRPr="00C63D73" w:rsidRDefault="00C63D73" w:rsidP="00C63D73">
      <w:pPr>
        <w:rPr>
          <w:i/>
          <w:iCs/>
          <w:lang w:val="en-US"/>
        </w:rPr>
      </w:pPr>
    </w:p>
    <w:p w14:paraId="703F44FC" w14:textId="77777777" w:rsidR="00C63D73" w:rsidRPr="00C63D73" w:rsidRDefault="00C63D73" w:rsidP="00C63D73">
      <w:pPr>
        <w:rPr>
          <w:i/>
          <w:iCs/>
          <w:lang w:val="en-US"/>
        </w:rPr>
      </w:pPr>
      <w:r w:rsidRPr="00C63D73">
        <w:rPr>
          <w:i/>
          <w:iCs/>
          <w:lang w:val="en-US"/>
        </w:rPr>
        <w:lastRenderedPageBreak/>
        <w:t>Run transactions or atomic operations</w:t>
      </w:r>
    </w:p>
    <w:p w14:paraId="46466C96" w14:textId="77777777" w:rsidR="00C63D73" w:rsidRPr="00C63D73" w:rsidRDefault="00C63D73" w:rsidP="00C63D73">
      <w:pPr>
        <w:rPr>
          <w:i/>
          <w:iCs/>
          <w:lang w:val="en-US"/>
        </w:rPr>
      </w:pPr>
    </w:p>
    <w:p w14:paraId="16C085D8" w14:textId="77777777" w:rsidR="00C63D73" w:rsidRPr="00C63D73" w:rsidRDefault="00C63D73" w:rsidP="00C63D73">
      <w:pPr>
        <w:rPr>
          <w:i/>
          <w:iCs/>
          <w:lang w:val="en-US"/>
        </w:rPr>
      </w:pPr>
      <w:r w:rsidRPr="00C63D73">
        <w:rPr>
          <w:i/>
          <w:iCs/>
          <w:lang w:val="en-US"/>
        </w:rPr>
        <w:t>Optimize queries with indexes</w:t>
      </w:r>
    </w:p>
    <w:p w14:paraId="72DB70A7" w14:textId="77777777" w:rsidR="00C63D73" w:rsidRPr="00C63D73" w:rsidRDefault="00C63D73" w:rsidP="00C63D73">
      <w:pPr>
        <w:rPr>
          <w:i/>
          <w:iCs/>
          <w:lang w:val="en-US"/>
        </w:rPr>
      </w:pPr>
    </w:p>
    <w:p w14:paraId="677DB7EB" w14:textId="77777777" w:rsidR="00C63D73" w:rsidRPr="00C63D73" w:rsidRDefault="00C63D73" w:rsidP="00C63D73">
      <w:pPr>
        <w:rPr>
          <w:i/>
          <w:iCs/>
          <w:lang w:val="en-US"/>
        </w:rPr>
      </w:pPr>
      <w:r w:rsidRPr="00C63D73">
        <w:rPr>
          <w:i/>
          <w:iCs/>
          <w:lang w:val="en-US"/>
        </w:rPr>
        <w:t>Return structured data objects</w:t>
      </w:r>
    </w:p>
    <w:p w14:paraId="5D0598F2" w14:textId="77777777" w:rsidR="00C63D73" w:rsidRPr="00C63D73" w:rsidRDefault="00C63D73" w:rsidP="00C63D73">
      <w:pPr>
        <w:rPr>
          <w:i/>
          <w:iCs/>
          <w:lang w:val="en-US"/>
        </w:rPr>
      </w:pPr>
    </w:p>
    <w:p w14:paraId="3AC96F4E" w14:textId="77777777" w:rsidR="00C63D73" w:rsidRPr="00C63D73" w:rsidRDefault="00C63D73" w:rsidP="00C63D73">
      <w:pPr>
        <w:rPr>
          <w:i/>
          <w:iCs/>
          <w:lang w:val="en-US"/>
        </w:rPr>
      </w:pPr>
      <w:r w:rsidRPr="00C63D73">
        <w:rPr>
          <w:i/>
          <w:iCs/>
          <w:lang w:val="en-US"/>
        </w:rPr>
        <w:t>4.10 Real-Time Synchronization Subsystem Services</w:t>
      </w:r>
    </w:p>
    <w:p w14:paraId="5CBFD2AF" w14:textId="77777777" w:rsidR="00C63D73" w:rsidRPr="00C63D73" w:rsidRDefault="00C63D73" w:rsidP="00C63D73">
      <w:pPr>
        <w:rPr>
          <w:i/>
          <w:iCs/>
          <w:lang w:val="en-US"/>
        </w:rPr>
      </w:pPr>
    </w:p>
    <w:p w14:paraId="46026B20" w14:textId="77777777" w:rsidR="00C63D73" w:rsidRPr="00C63D73" w:rsidRDefault="00C63D73" w:rsidP="00C63D73">
      <w:pPr>
        <w:rPr>
          <w:i/>
          <w:iCs/>
          <w:lang w:val="en-US"/>
        </w:rPr>
      </w:pPr>
      <w:r w:rsidRPr="00C63D73">
        <w:rPr>
          <w:i/>
          <w:iCs/>
          <w:lang w:val="en-US"/>
        </w:rPr>
        <w:t>Broadcast updates for new/rescheduled/canceled appointments</w:t>
      </w:r>
    </w:p>
    <w:p w14:paraId="65D48583" w14:textId="77777777" w:rsidR="00C63D73" w:rsidRPr="00C63D73" w:rsidRDefault="00C63D73" w:rsidP="00C63D73">
      <w:pPr>
        <w:rPr>
          <w:i/>
          <w:iCs/>
          <w:lang w:val="en-US"/>
        </w:rPr>
      </w:pPr>
    </w:p>
    <w:p w14:paraId="2512D918" w14:textId="77777777" w:rsidR="00C63D73" w:rsidRPr="00C63D73" w:rsidRDefault="00C63D73" w:rsidP="00C63D73">
      <w:pPr>
        <w:rPr>
          <w:i/>
          <w:iCs/>
          <w:lang w:val="en-US"/>
        </w:rPr>
      </w:pPr>
      <w:r w:rsidRPr="00C63D73">
        <w:rPr>
          <w:i/>
          <w:iCs/>
          <w:lang w:val="en-US"/>
        </w:rPr>
        <w:t>Update resource availability in real time</w:t>
      </w:r>
    </w:p>
    <w:p w14:paraId="5F1F33C6" w14:textId="77777777" w:rsidR="00C63D73" w:rsidRPr="00C63D73" w:rsidRDefault="00C63D73" w:rsidP="00C63D73">
      <w:pPr>
        <w:rPr>
          <w:i/>
          <w:iCs/>
          <w:lang w:val="en-US"/>
        </w:rPr>
      </w:pPr>
    </w:p>
    <w:p w14:paraId="4B122CC3" w14:textId="77777777" w:rsidR="00C63D73" w:rsidRPr="00C63D73" w:rsidRDefault="00C63D73" w:rsidP="00C63D73">
      <w:pPr>
        <w:rPr>
          <w:i/>
          <w:iCs/>
          <w:lang w:val="en-US"/>
        </w:rPr>
      </w:pPr>
      <w:r w:rsidRPr="00C63D73">
        <w:rPr>
          <w:i/>
          <w:iCs/>
          <w:lang w:val="en-US"/>
        </w:rPr>
        <w:t>Sync admin and staff calendar views</w:t>
      </w:r>
    </w:p>
    <w:p w14:paraId="134C1C05" w14:textId="77777777" w:rsidR="00C63D73" w:rsidRPr="00C63D73" w:rsidRDefault="00C63D73" w:rsidP="00C63D73">
      <w:pPr>
        <w:rPr>
          <w:i/>
          <w:iCs/>
          <w:lang w:val="en-US"/>
        </w:rPr>
      </w:pPr>
    </w:p>
    <w:p w14:paraId="55E047F4" w14:textId="69DBA3DC" w:rsidR="001D6C4D" w:rsidRDefault="00C63D73" w:rsidP="00C63D73">
      <w:pPr>
        <w:rPr>
          <w:i/>
          <w:iCs/>
          <w:lang w:val="en-US"/>
        </w:rPr>
      </w:pPr>
      <w:r w:rsidRPr="00C63D73">
        <w:rPr>
          <w:i/>
          <w:iCs/>
          <w:lang w:val="en-US"/>
        </w:rPr>
        <w:t xml:space="preserve">Notify UI of immediate state changes via </w:t>
      </w:r>
      <w:proofErr w:type="spellStart"/>
      <w:r w:rsidRPr="00C63D73">
        <w:rPr>
          <w:i/>
          <w:iCs/>
          <w:lang w:val="en-US"/>
        </w:rPr>
        <w:t>WebSockets</w:t>
      </w:r>
      <w:proofErr w:type="spellEnd"/>
    </w:p>
    <w:p w14:paraId="2E9B3918" w14:textId="77777777" w:rsidR="00C63D73" w:rsidRDefault="00C63D73" w:rsidP="00C63D73">
      <w:pPr>
        <w:rPr>
          <w:i/>
          <w:iCs/>
          <w:lang w:val="en-US"/>
        </w:rPr>
      </w:pPr>
    </w:p>
    <w:p w14:paraId="48B006F9" w14:textId="77777777" w:rsidR="00C63D73" w:rsidRDefault="00C63D73" w:rsidP="00C63D73">
      <w:pPr>
        <w:rPr>
          <w:lang w:val="en-US"/>
        </w:rPr>
      </w:pPr>
    </w:p>
    <w:p w14:paraId="717158F7" w14:textId="17E09B6B" w:rsidR="008C38F4" w:rsidRDefault="00446FBE" w:rsidP="008C38F4">
      <w:pPr>
        <w:pStyle w:val="Heading1"/>
        <w:rPr>
          <w:lang w:val="en-US"/>
        </w:rPr>
      </w:pPr>
      <w:bookmarkStart w:id="16" w:name="_Toc216036316"/>
      <w:r w:rsidRPr="00446FBE">
        <w:rPr>
          <w:lang w:val="en-US"/>
        </w:rPr>
        <w:t>Glossary</w:t>
      </w:r>
      <w:r w:rsidR="00EA7750">
        <w:rPr>
          <w:lang w:val="en-US"/>
        </w:rPr>
        <w:t xml:space="preserve"> of Terms</w:t>
      </w:r>
      <w:bookmarkEnd w:id="16"/>
    </w:p>
    <w:p w14:paraId="7BDA0866" w14:textId="77777777" w:rsidR="00726649" w:rsidRDefault="00726649" w:rsidP="00446FBE">
      <w:pPr>
        <w:rPr>
          <w:i/>
          <w:iCs/>
          <w:lang w:val="en-US"/>
        </w:rPr>
      </w:pPr>
    </w:p>
    <w:p w14:paraId="286FFD2F" w14:textId="06652DE1" w:rsidR="005323A4" w:rsidRDefault="005323A4" w:rsidP="00446FBE">
      <w:pPr>
        <w:rPr>
          <w:i/>
          <w:iCs/>
        </w:rPr>
      </w:pPr>
      <w:r w:rsidRPr="005323A4">
        <w:rPr>
          <w:i/>
          <w:iCs/>
        </w:rPr>
        <w:t xml:space="preserve">The document incorporates a dedicated Glossary of Terms to standardize terminology and ensure absolute consistency throughout the specification, prioritizing the client’s preferred language and definitions. This section clarifies crucial abbreviations and concepts, such as </w:t>
      </w:r>
      <w:r w:rsidRPr="005323A4">
        <w:rPr>
          <w:b/>
          <w:bCs/>
          <w:i/>
          <w:iCs/>
        </w:rPr>
        <w:t>AMS</w:t>
      </w:r>
      <w:r w:rsidRPr="005323A4">
        <w:rPr>
          <w:i/>
          <w:iCs/>
        </w:rPr>
        <w:t xml:space="preserve"> (Appointment Management System), </w:t>
      </w:r>
      <w:r w:rsidRPr="005323A4">
        <w:rPr>
          <w:b/>
          <w:bCs/>
          <w:i/>
          <w:iCs/>
        </w:rPr>
        <w:t>API</w:t>
      </w:r>
      <w:r w:rsidRPr="005323A4">
        <w:rPr>
          <w:i/>
          <w:iCs/>
        </w:rPr>
        <w:t xml:space="preserve"> (Application Programming Interface), and </w:t>
      </w:r>
      <w:r w:rsidRPr="005323A4">
        <w:rPr>
          <w:b/>
          <w:bCs/>
          <w:i/>
          <w:iCs/>
        </w:rPr>
        <w:t>JWT</w:t>
      </w:r>
      <w:r w:rsidRPr="005323A4">
        <w:rPr>
          <w:i/>
          <w:iCs/>
        </w:rPr>
        <w:t xml:space="preserve"> (JSON Web Token). Furthermore, it formally defines key domain-specific entities like the </w:t>
      </w:r>
      <w:r w:rsidRPr="005323A4">
        <w:rPr>
          <w:b/>
          <w:bCs/>
          <w:i/>
          <w:iCs/>
        </w:rPr>
        <w:t>Client</w:t>
      </w:r>
      <w:r w:rsidRPr="005323A4">
        <w:rPr>
          <w:i/>
          <w:iCs/>
        </w:rPr>
        <w:t xml:space="preserve"> (the end-user booking services) and </w:t>
      </w:r>
      <w:r w:rsidRPr="005323A4">
        <w:rPr>
          <w:b/>
          <w:bCs/>
          <w:i/>
          <w:iCs/>
        </w:rPr>
        <w:t>Resource</w:t>
      </w:r>
      <w:r w:rsidRPr="005323A4">
        <w:rPr>
          <w:i/>
          <w:iCs/>
        </w:rPr>
        <w:t xml:space="preserve"> (the human or equipment required to deliver the service), establishing a shared vocabulary for all stakeholders and preventing ambiguities related to the specific technologies used (Flutter, Node.js, MongoDB).</w:t>
      </w:r>
    </w:p>
    <w:p w14:paraId="7B5BC749" w14:textId="77777777" w:rsidR="005323A4" w:rsidRDefault="005323A4" w:rsidP="00446FBE">
      <w:pPr>
        <w:rPr>
          <w:i/>
          <w:iCs/>
          <w:lang w:val="en-US"/>
        </w:rPr>
      </w:pPr>
    </w:p>
    <w:p w14:paraId="70943A12" w14:textId="0340A21D" w:rsidR="00726649" w:rsidRDefault="00726649" w:rsidP="00726649">
      <w:pPr>
        <w:pStyle w:val="Heading1"/>
        <w:rPr>
          <w:lang w:val="en-US"/>
        </w:rPr>
      </w:pPr>
      <w:bookmarkStart w:id="17" w:name="_Toc216036317"/>
      <w:r>
        <w:rPr>
          <w:lang w:val="en-US"/>
        </w:rPr>
        <w:t>Traceability</w:t>
      </w:r>
      <w:bookmarkEnd w:id="17"/>
    </w:p>
    <w:p w14:paraId="10C86869" w14:textId="77777777" w:rsidR="00DC7A9E" w:rsidRDefault="00DC7A9E" w:rsidP="00446FBE">
      <w:pPr>
        <w:rPr>
          <w:i/>
          <w:iCs/>
          <w:lang w:val="en-US"/>
        </w:rPr>
      </w:pPr>
    </w:p>
    <w:p w14:paraId="145E5203" w14:textId="41D28D8D" w:rsidR="005323A4" w:rsidRDefault="005323A4" w:rsidP="00446FBE">
      <w:pPr>
        <w:rPr>
          <w:i/>
          <w:iCs/>
        </w:rPr>
      </w:pPr>
      <w:r w:rsidRPr="005323A4">
        <w:rPr>
          <w:i/>
          <w:iCs/>
        </w:rPr>
        <w:t xml:space="preserve">The Traceability section is critical for maintaining alignment between the design blueprint and the original requirements outlined in the Requirements Analysis Document (SRS). It explicitly links fundamental design decisions—such as utilizing </w:t>
      </w:r>
      <w:r w:rsidRPr="005323A4">
        <w:rPr>
          <w:b/>
          <w:bCs/>
          <w:i/>
          <w:iCs/>
        </w:rPr>
        <w:t>Flutter</w:t>
      </w:r>
      <w:r w:rsidRPr="005323A4">
        <w:rPr>
          <w:i/>
          <w:iCs/>
        </w:rPr>
        <w:t xml:space="preserve"> for the mobile app and </w:t>
      </w:r>
      <w:r w:rsidRPr="005323A4">
        <w:rPr>
          <w:b/>
          <w:bCs/>
          <w:i/>
          <w:iCs/>
        </w:rPr>
        <w:t>Angular</w:t>
      </w:r>
      <w:r w:rsidRPr="005323A4">
        <w:rPr>
          <w:i/>
          <w:iCs/>
        </w:rPr>
        <w:t xml:space="preserve"> for the web client to meet the </w:t>
      </w:r>
      <w:r w:rsidRPr="005323A4">
        <w:rPr>
          <w:b/>
          <w:bCs/>
          <w:i/>
          <w:iCs/>
        </w:rPr>
        <w:t>Platform Accessibility</w:t>
      </w:r>
      <w:r w:rsidRPr="005323A4">
        <w:rPr>
          <w:i/>
          <w:iCs/>
        </w:rPr>
        <w:t xml:space="preserve"> requirement—to their corresponding SRS items. For instance, the choice of a </w:t>
      </w:r>
      <w:r w:rsidRPr="005323A4">
        <w:rPr>
          <w:b/>
          <w:bCs/>
          <w:i/>
          <w:iCs/>
        </w:rPr>
        <w:t>Microservices Architecture</w:t>
      </w:r>
      <w:r w:rsidRPr="005323A4">
        <w:rPr>
          <w:i/>
          <w:iCs/>
        </w:rPr>
        <w:t xml:space="preserve"> and horizontally scalable </w:t>
      </w:r>
      <w:r w:rsidRPr="005323A4">
        <w:rPr>
          <w:b/>
          <w:bCs/>
          <w:i/>
          <w:iCs/>
        </w:rPr>
        <w:t>MongoDB</w:t>
      </w:r>
      <w:r w:rsidRPr="005323A4">
        <w:rPr>
          <w:i/>
          <w:iCs/>
        </w:rPr>
        <w:t xml:space="preserve"> directly traces back to the non-functional requirement for </w:t>
      </w:r>
      <w:r w:rsidRPr="005323A4">
        <w:rPr>
          <w:b/>
          <w:bCs/>
          <w:i/>
          <w:iCs/>
        </w:rPr>
        <w:t>Scalability</w:t>
      </w:r>
      <w:r w:rsidRPr="005323A4">
        <w:rPr>
          <w:i/>
          <w:iCs/>
        </w:rPr>
        <w:t xml:space="preserve">, which is essential for a high-volume application. Additionally, the implementation of </w:t>
      </w:r>
      <w:r w:rsidRPr="005323A4">
        <w:rPr>
          <w:b/>
          <w:bCs/>
          <w:i/>
          <w:iCs/>
        </w:rPr>
        <w:t>JWT</w:t>
      </w:r>
      <w:r w:rsidRPr="005323A4">
        <w:rPr>
          <w:i/>
          <w:iCs/>
        </w:rPr>
        <w:t xml:space="preserve"> token-based authentication is traceable to the core </w:t>
      </w:r>
      <w:r w:rsidRPr="005323A4">
        <w:rPr>
          <w:b/>
          <w:bCs/>
          <w:i/>
          <w:iCs/>
        </w:rPr>
        <w:t>Security</w:t>
      </w:r>
      <w:r w:rsidRPr="005323A4">
        <w:rPr>
          <w:i/>
          <w:iCs/>
        </w:rPr>
        <w:t xml:space="preserve"> requirements, proving that every major architectural component serves a verified business or technical need.</w:t>
      </w:r>
    </w:p>
    <w:p w14:paraId="35556AD4" w14:textId="77777777" w:rsidR="005720EA" w:rsidRDefault="005720EA" w:rsidP="00446FBE">
      <w:pPr>
        <w:rPr>
          <w:i/>
          <w:iCs/>
        </w:rPr>
      </w:pPr>
    </w:p>
    <w:p w14:paraId="1D015C10" w14:textId="7A4AFF0B" w:rsidR="005720EA" w:rsidRDefault="005720EA" w:rsidP="00446FBE">
      <w:pPr>
        <w:rPr>
          <w:i/>
          <w:iCs/>
          <w:lang w:val="en-US"/>
        </w:rPr>
      </w:pPr>
      <w:r>
        <w:rPr>
          <w:i/>
          <w:iCs/>
          <w:noProof/>
        </w:rPr>
        <w:drawing>
          <wp:inline distT="0" distB="0" distL="0" distR="0" wp14:anchorId="2AB00C55" wp14:editId="7BE589B4">
            <wp:extent cx="5758815" cy="3140710"/>
            <wp:effectExtent l="0" t="0" r="0" b="2540"/>
            <wp:docPr id="100578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8815" cy="3140710"/>
                    </a:xfrm>
                    <a:prstGeom prst="rect">
                      <a:avLst/>
                    </a:prstGeom>
                    <a:noFill/>
                    <a:ln>
                      <a:noFill/>
                    </a:ln>
                  </pic:spPr>
                </pic:pic>
              </a:graphicData>
            </a:graphic>
          </wp:inline>
        </w:drawing>
      </w:r>
    </w:p>
    <w:p w14:paraId="406F386E" w14:textId="77777777" w:rsidR="005720EA" w:rsidRDefault="005720EA" w:rsidP="00446FBE">
      <w:pPr>
        <w:rPr>
          <w:i/>
          <w:iCs/>
          <w:lang w:val="en-US"/>
        </w:rPr>
      </w:pPr>
    </w:p>
    <w:p w14:paraId="49FFCFF3" w14:textId="77777777" w:rsidR="005720EA" w:rsidRDefault="005720EA" w:rsidP="00446FBE">
      <w:pPr>
        <w:rPr>
          <w:i/>
          <w:iCs/>
          <w:lang w:val="en-US"/>
        </w:rPr>
      </w:pPr>
    </w:p>
    <w:p w14:paraId="16329742" w14:textId="7FC40A82" w:rsidR="00A14723" w:rsidRDefault="00A14723" w:rsidP="00446FBE">
      <w:pPr>
        <w:rPr>
          <w:i/>
          <w:iCs/>
          <w:lang w:val="en-US"/>
        </w:rPr>
      </w:pPr>
      <w:r>
        <w:rPr>
          <w:i/>
          <w:iCs/>
          <w:lang w:val="en-US"/>
        </w:rPr>
        <w:t xml:space="preserve"> </w:t>
      </w:r>
      <w:r w:rsidRPr="00A14723">
        <w:rPr>
          <w:i/>
          <w:iCs/>
          <w:noProof/>
          <w:lang w:val="en-US"/>
        </w:rPr>
        <w:drawing>
          <wp:inline distT="0" distB="0" distL="0" distR="0" wp14:anchorId="42B901BC" wp14:editId="745798F9">
            <wp:extent cx="2072243" cy="4027715"/>
            <wp:effectExtent l="0" t="0" r="4445" b="0"/>
            <wp:docPr id="106702339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3396" name="Picture 1" descr="A screenshot of a computer"/>
                    <pic:cNvPicPr/>
                  </pic:nvPicPr>
                  <pic:blipFill>
                    <a:blip r:embed="rId13"/>
                    <a:stretch>
                      <a:fillRect/>
                    </a:stretch>
                  </pic:blipFill>
                  <pic:spPr>
                    <a:xfrm>
                      <a:off x="0" y="0"/>
                      <a:ext cx="2083616" cy="4049820"/>
                    </a:xfrm>
                    <a:prstGeom prst="rect">
                      <a:avLst/>
                    </a:prstGeom>
                  </pic:spPr>
                </pic:pic>
              </a:graphicData>
            </a:graphic>
          </wp:inline>
        </w:drawing>
      </w:r>
    </w:p>
    <w:p w14:paraId="61232384" w14:textId="77777777" w:rsidR="00A14723" w:rsidRDefault="00A14723" w:rsidP="00446FBE">
      <w:pPr>
        <w:rPr>
          <w:i/>
          <w:iCs/>
          <w:lang w:val="en-US"/>
        </w:rPr>
      </w:pPr>
    </w:p>
    <w:p w14:paraId="187ACE1A" w14:textId="36F2032C" w:rsidR="00A14723" w:rsidRDefault="00A14723" w:rsidP="00446FBE">
      <w:pPr>
        <w:rPr>
          <w:i/>
          <w:iCs/>
          <w:lang w:val="en-US"/>
        </w:rPr>
      </w:pPr>
      <w:r w:rsidRPr="00A14723">
        <w:rPr>
          <w:i/>
          <w:iCs/>
          <w:noProof/>
          <w:lang w:val="en-US"/>
        </w:rPr>
        <w:lastRenderedPageBreak/>
        <w:drawing>
          <wp:inline distT="0" distB="0" distL="0" distR="0" wp14:anchorId="7D70836D" wp14:editId="606EE1A2">
            <wp:extent cx="2062046" cy="4043251"/>
            <wp:effectExtent l="0" t="0" r="0" b="0"/>
            <wp:docPr id="1401516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6803" name="Picture 1" descr="A screenshot of a computer&#10;&#10;AI-generated content may be incorrect."/>
                    <pic:cNvPicPr/>
                  </pic:nvPicPr>
                  <pic:blipFill>
                    <a:blip r:embed="rId14"/>
                    <a:stretch>
                      <a:fillRect/>
                    </a:stretch>
                  </pic:blipFill>
                  <pic:spPr>
                    <a:xfrm>
                      <a:off x="0" y="0"/>
                      <a:ext cx="2077736" cy="4074015"/>
                    </a:xfrm>
                    <a:prstGeom prst="rect">
                      <a:avLst/>
                    </a:prstGeom>
                  </pic:spPr>
                </pic:pic>
              </a:graphicData>
            </a:graphic>
          </wp:inline>
        </w:drawing>
      </w:r>
    </w:p>
    <w:p w14:paraId="70BCF0DC" w14:textId="77777777" w:rsidR="00A14723" w:rsidRDefault="00A14723" w:rsidP="00446FBE">
      <w:pPr>
        <w:rPr>
          <w:i/>
          <w:iCs/>
          <w:lang w:val="en-US"/>
        </w:rPr>
      </w:pPr>
    </w:p>
    <w:p w14:paraId="5F45638F" w14:textId="081E7E97" w:rsidR="00A14723" w:rsidRDefault="00A14723" w:rsidP="00446FBE">
      <w:pPr>
        <w:rPr>
          <w:i/>
          <w:iCs/>
          <w:lang w:val="en-US"/>
        </w:rPr>
      </w:pPr>
      <w:r w:rsidRPr="00A14723">
        <w:rPr>
          <w:i/>
          <w:iCs/>
          <w:noProof/>
          <w:lang w:val="en-US"/>
        </w:rPr>
        <w:drawing>
          <wp:inline distT="0" distB="0" distL="0" distR="0" wp14:anchorId="14EB1204" wp14:editId="616AD0A0">
            <wp:extent cx="2065097" cy="4005488"/>
            <wp:effectExtent l="0" t="0" r="0" b="0"/>
            <wp:docPr id="143037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70614" name="Picture 1" descr="A screenshot of a computer&#10;&#10;AI-generated content may be incorrect."/>
                    <pic:cNvPicPr/>
                  </pic:nvPicPr>
                  <pic:blipFill>
                    <a:blip r:embed="rId15"/>
                    <a:stretch>
                      <a:fillRect/>
                    </a:stretch>
                  </pic:blipFill>
                  <pic:spPr>
                    <a:xfrm>
                      <a:off x="0" y="0"/>
                      <a:ext cx="2070516" cy="4015998"/>
                    </a:xfrm>
                    <a:prstGeom prst="rect">
                      <a:avLst/>
                    </a:prstGeom>
                  </pic:spPr>
                </pic:pic>
              </a:graphicData>
            </a:graphic>
          </wp:inline>
        </w:drawing>
      </w:r>
    </w:p>
    <w:p w14:paraId="7BC6F90E" w14:textId="4B166554" w:rsidR="00A14723" w:rsidRDefault="00A14723" w:rsidP="00446FBE">
      <w:pPr>
        <w:rPr>
          <w:i/>
          <w:iCs/>
          <w:lang w:val="en-US"/>
        </w:rPr>
      </w:pPr>
      <w:r w:rsidRPr="00A14723">
        <w:rPr>
          <w:i/>
          <w:iCs/>
          <w:noProof/>
          <w:lang w:val="en-US"/>
        </w:rPr>
        <w:lastRenderedPageBreak/>
        <w:drawing>
          <wp:inline distT="0" distB="0" distL="0" distR="0" wp14:anchorId="353A2181" wp14:editId="313D6A7A">
            <wp:extent cx="2811351" cy="4103915"/>
            <wp:effectExtent l="0" t="0" r="8255" b="0"/>
            <wp:docPr id="1181342154" name="Picture 1"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2154" name="Picture 1" descr="A screenshot of a profile&#10;&#10;AI-generated content may be incorrect."/>
                    <pic:cNvPicPr/>
                  </pic:nvPicPr>
                  <pic:blipFill>
                    <a:blip r:embed="rId16"/>
                    <a:stretch>
                      <a:fillRect/>
                    </a:stretch>
                  </pic:blipFill>
                  <pic:spPr>
                    <a:xfrm>
                      <a:off x="0" y="0"/>
                      <a:ext cx="2816248" cy="4111064"/>
                    </a:xfrm>
                    <a:prstGeom prst="rect">
                      <a:avLst/>
                    </a:prstGeom>
                  </pic:spPr>
                </pic:pic>
              </a:graphicData>
            </a:graphic>
          </wp:inline>
        </w:drawing>
      </w:r>
    </w:p>
    <w:p w14:paraId="29505CEF" w14:textId="77777777" w:rsidR="00A14723" w:rsidRDefault="00A14723" w:rsidP="00446FBE">
      <w:pPr>
        <w:rPr>
          <w:i/>
          <w:iCs/>
          <w:lang w:val="en-US"/>
        </w:rPr>
      </w:pPr>
    </w:p>
    <w:p w14:paraId="18B8FB9C" w14:textId="08670E55" w:rsidR="00A14723" w:rsidRPr="008C38F4" w:rsidRDefault="00A14723" w:rsidP="00446FBE">
      <w:pPr>
        <w:rPr>
          <w:i/>
          <w:iCs/>
          <w:lang w:val="en-US"/>
        </w:rPr>
      </w:pPr>
      <w:r w:rsidRPr="00A14723">
        <w:rPr>
          <w:i/>
          <w:iCs/>
          <w:noProof/>
          <w:lang w:val="en-US"/>
        </w:rPr>
        <w:drawing>
          <wp:inline distT="0" distB="0" distL="0" distR="0" wp14:anchorId="749D988F" wp14:editId="5916D770">
            <wp:extent cx="2460172" cy="4033277"/>
            <wp:effectExtent l="0" t="0" r="0" b="5715"/>
            <wp:docPr id="1344536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6469" name="Picture 1" descr="A screenshot of a computer&#10;&#10;AI-generated content may be incorrect."/>
                    <pic:cNvPicPr/>
                  </pic:nvPicPr>
                  <pic:blipFill>
                    <a:blip r:embed="rId17"/>
                    <a:stretch>
                      <a:fillRect/>
                    </a:stretch>
                  </pic:blipFill>
                  <pic:spPr>
                    <a:xfrm>
                      <a:off x="0" y="0"/>
                      <a:ext cx="2475545" cy="4058480"/>
                    </a:xfrm>
                    <a:prstGeom prst="rect">
                      <a:avLst/>
                    </a:prstGeom>
                  </pic:spPr>
                </pic:pic>
              </a:graphicData>
            </a:graphic>
          </wp:inline>
        </w:drawing>
      </w:r>
    </w:p>
    <w:sectPr w:rsidR="00A14723" w:rsidRPr="008C38F4" w:rsidSect="008C38F4">
      <w:headerReference w:type="default" r:id="rId18"/>
      <w:footerReference w:type="default" r:id="rId1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06EE" w14:textId="77777777" w:rsidR="00751062" w:rsidRDefault="00751062" w:rsidP="006E75F7">
      <w:pPr>
        <w:spacing w:after="0"/>
      </w:pPr>
      <w:r>
        <w:separator/>
      </w:r>
    </w:p>
  </w:endnote>
  <w:endnote w:type="continuationSeparator" w:id="0">
    <w:p w14:paraId="18693866" w14:textId="77777777" w:rsidR="00751062" w:rsidRDefault="00751062"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30A3" w14:textId="77777777" w:rsidR="00751062" w:rsidRDefault="00751062" w:rsidP="006E75F7">
      <w:pPr>
        <w:spacing w:after="0"/>
      </w:pPr>
      <w:r>
        <w:separator/>
      </w:r>
    </w:p>
  </w:footnote>
  <w:footnote w:type="continuationSeparator" w:id="0">
    <w:p w14:paraId="6EF81F3C" w14:textId="77777777" w:rsidR="00751062" w:rsidRDefault="00751062"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001F37FB">
      <w:trPr>
        <w:trHeight w:val="983"/>
      </w:trPr>
      <w:tc>
        <w:tcPr>
          <w:tcW w:w="1494" w:type="dxa"/>
          <w:vAlign w:val="center"/>
        </w:tcPr>
        <w:p w14:paraId="116C7280" w14:textId="23209DCD" w:rsidR="00303173" w:rsidRPr="00303173" w:rsidRDefault="00303173" w:rsidP="00303173">
          <w:pPr>
            <w:pStyle w:val="Header"/>
            <w:jc w:val="center"/>
            <w:rPr>
              <w:lang w:val="en-US"/>
            </w:rPr>
          </w:pPr>
          <w:r w:rsidRPr="00303173">
            <w:rPr>
              <w:lang w:val="en-US"/>
            </w:rPr>
            <w:t>&lt;LOGO&gt;</w:t>
          </w:r>
        </w:p>
      </w:tc>
      <w:tc>
        <w:tcPr>
          <w:tcW w:w="5103" w:type="dxa"/>
          <w:vAlign w:val="center"/>
        </w:tcPr>
        <w:p w14:paraId="087146A9" w14:textId="2B93B1B0" w:rsidR="00303173" w:rsidRPr="00303173" w:rsidRDefault="001D6C4D" w:rsidP="00303173">
          <w:pPr>
            <w:pStyle w:val="Header"/>
            <w:jc w:val="center"/>
            <w:rPr>
              <w:lang w:val="en-US"/>
            </w:rPr>
          </w:pPr>
          <w:r>
            <w:rPr>
              <w:lang w:val="en-US"/>
            </w:rPr>
            <w:t xml:space="preserve">SOFTWARE DESIGN </w:t>
          </w:r>
          <w:r w:rsidRPr="00303173">
            <w:rPr>
              <w:lang w:val="en-US"/>
            </w:rPr>
            <w:t>DOCUMENT</w:t>
          </w:r>
          <w:r w:rsidRPr="00303173">
            <w:rPr>
              <w:lang w:val="en-US"/>
            </w:rPr>
            <w:br/>
          </w:r>
          <w:r w:rsidR="00303173" w:rsidRPr="00303173">
            <w:rPr>
              <w:lang w:val="en-US"/>
            </w:rPr>
            <w:t>for</w:t>
          </w:r>
          <w:r w:rsidR="00303173" w:rsidRPr="00303173">
            <w:rPr>
              <w:lang w:val="en-US"/>
            </w:rPr>
            <w:br/>
            <w:t>&lt;PROJECT NAME&gt;</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1579579" w:rsidR="00303173" w:rsidRPr="00303173" w:rsidRDefault="00303173">
          <w:pPr>
            <w:pStyle w:val="Header"/>
            <w:rPr>
              <w:lang w:val="en-US"/>
            </w:rPr>
          </w:pPr>
          <w:r>
            <w:rPr>
              <w:lang w:val="en-US"/>
            </w:rPr>
            <w:t xml:space="preserve">Issue </w:t>
          </w:r>
          <w:r w:rsidRPr="00303173">
            <w:rPr>
              <w:lang w:val="en-US"/>
            </w:rPr>
            <w:t xml:space="preserve">Date: </w:t>
          </w:r>
          <w:r w:rsidR="001D6C4D">
            <w:rPr>
              <w:lang w:val="en-US"/>
            </w:rPr>
            <w:t>Dec</w:t>
          </w:r>
          <w:r w:rsidRPr="00303173">
            <w:rPr>
              <w:lang w:val="en-US"/>
            </w:rPr>
            <w:t xml:space="preserve"> 2025</w:t>
          </w:r>
        </w:p>
      </w:tc>
    </w:tr>
  </w:tbl>
  <w:p w14:paraId="53A2023D" w14:textId="77777777" w:rsidR="00303173" w:rsidRPr="00303173" w:rsidRDefault="0030317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0B235E1"/>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71893156">
    <w:abstractNumId w:val="7"/>
  </w:num>
  <w:num w:numId="2" w16cid:durableId="954367949">
    <w:abstractNumId w:val="8"/>
  </w:num>
  <w:num w:numId="3" w16cid:durableId="1432700190">
    <w:abstractNumId w:val="1"/>
  </w:num>
  <w:num w:numId="4" w16cid:durableId="957953346">
    <w:abstractNumId w:val="0"/>
  </w:num>
  <w:num w:numId="5" w16cid:durableId="1395422613">
    <w:abstractNumId w:val="2"/>
  </w:num>
  <w:num w:numId="6" w16cid:durableId="1505632676">
    <w:abstractNumId w:val="6"/>
  </w:num>
  <w:num w:numId="7" w16cid:durableId="1229609474">
    <w:abstractNumId w:val="2"/>
  </w:num>
  <w:num w:numId="8" w16cid:durableId="993991673">
    <w:abstractNumId w:val="2"/>
  </w:num>
  <w:num w:numId="9" w16cid:durableId="1039747132">
    <w:abstractNumId w:val="2"/>
  </w:num>
  <w:num w:numId="10" w16cid:durableId="53283771">
    <w:abstractNumId w:val="3"/>
  </w:num>
  <w:num w:numId="11" w16cid:durableId="925528599">
    <w:abstractNumId w:val="5"/>
  </w:num>
  <w:num w:numId="12" w16cid:durableId="1692685974">
    <w:abstractNumId w:val="2"/>
  </w:num>
  <w:num w:numId="13" w16cid:durableId="547759718">
    <w:abstractNumId w:val="2"/>
  </w:num>
  <w:num w:numId="14" w16cid:durableId="842161480">
    <w:abstractNumId w:val="2"/>
  </w:num>
  <w:num w:numId="15" w16cid:durableId="1867015602">
    <w:abstractNumId w:val="2"/>
  </w:num>
  <w:num w:numId="16" w16cid:durableId="1139496860">
    <w:abstractNumId w:val="2"/>
  </w:num>
  <w:num w:numId="17" w16cid:durableId="1729448951">
    <w:abstractNumId w:val="2"/>
  </w:num>
  <w:num w:numId="18" w16cid:durableId="1829901044">
    <w:abstractNumId w:val="4"/>
  </w:num>
  <w:num w:numId="19" w16cid:durableId="1399093683">
    <w:abstractNumId w:val="2"/>
  </w:num>
  <w:num w:numId="20" w16cid:durableId="2134858568">
    <w:abstractNumId w:val="2"/>
  </w:num>
  <w:num w:numId="21" w16cid:durableId="962153588">
    <w:abstractNumId w:val="2"/>
  </w:num>
  <w:num w:numId="22" w16cid:durableId="1819880214">
    <w:abstractNumId w:val="2"/>
  </w:num>
  <w:num w:numId="23" w16cid:durableId="1387997610">
    <w:abstractNumId w:val="2"/>
  </w:num>
  <w:num w:numId="24" w16cid:durableId="2244743">
    <w:abstractNumId w:val="2"/>
  </w:num>
  <w:num w:numId="25" w16cid:durableId="1461653143">
    <w:abstractNumId w:val="2"/>
  </w:num>
  <w:num w:numId="26" w16cid:durableId="1948846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9169B"/>
    <w:rsid w:val="000C6C3F"/>
    <w:rsid w:val="000D5F64"/>
    <w:rsid w:val="00131321"/>
    <w:rsid w:val="00151E2E"/>
    <w:rsid w:val="001962EB"/>
    <w:rsid w:val="001A1DAD"/>
    <w:rsid w:val="001D6C4D"/>
    <w:rsid w:val="001E1CDF"/>
    <w:rsid w:val="001F37FB"/>
    <w:rsid w:val="001F7B16"/>
    <w:rsid w:val="002027F5"/>
    <w:rsid w:val="00206220"/>
    <w:rsid w:val="00212906"/>
    <w:rsid w:val="00263693"/>
    <w:rsid w:val="002C3FA4"/>
    <w:rsid w:val="002E7AF3"/>
    <w:rsid w:val="00303173"/>
    <w:rsid w:val="0037492F"/>
    <w:rsid w:val="00374DD4"/>
    <w:rsid w:val="00393E87"/>
    <w:rsid w:val="003C16CA"/>
    <w:rsid w:val="004226DD"/>
    <w:rsid w:val="00422D79"/>
    <w:rsid w:val="00433F4B"/>
    <w:rsid w:val="00446FBE"/>
    <w:rsid w:val="004823A4"/>
    <w:rsid w:val="004B139C"/>
    <w:rsid w:val="004C7369"/>
    <w:rsid w:val="004D7551"/>
    <w:rsid w:val="005323A4"/>
    <w:rsid w:val="00567921"/>
    <w:rsid w:val="005720EA"/>
    <w:rsid w:val="00590AA7"/>
    <w:rsid w:val="005B466F"/>
    <w:rsid w:val="005C3030"/>
    <w:rsid w:val="00620EFD"/>
    <w:rsid w:val="006308A9"/>
    <w:rsid w:val="0067522E"/>
    <w:rsid w:val="00675D1C"/>
    <w:rsid w:val="00685E3A"/>
    <w:rsid w:val="006A62F0"/>
    <w:rsid w:val="006C5B26"/>
    <w:rsid w:val="006E75F7"/>
    <w:rsid w:val="0070436A"/>
    <w:rsid w:val="00721C78"/>
    <w:rsid w:val="00726649"/>
    <w:rsid w:val="007404FD"/>
    <w:rsid w:val="00751062"/>
    <w:rsid w:val="007C254D"/>
    <w:rsid w:val="007D2104"/>
    <w:rsid w:val="007F2B1C"/>
    <w:rsid w:val="0081710A"/>
    <w:rsid w:val="008549DA"/>
    <w:rsid w:val="008563EF"/>
    <w:rsid w:val="008612AF"/>
    <w:rsid w:val="0086168F"/>
    <w:rsid w:val="0086390D"/>
    <w:rsid w:val="00864C36"/>
    <w:rsid w:val="0086517E"/>
    <w:rsid w:val="00870206"/>
    <w:rsid w:val="008C38F4"/>
    <w:rsid w:val="008C7F2D"/>
    <w:rsid w:val="008E11B0"/>
    <w:rsid w:val="00906BB2"/>
    <w:rsid w:val="00907ADA"/>
    <w:rsid w:val="0093515B"/>
    <w:rsid w:val="009709D5"/>
    <w:rsid w:val="009A4A1E"/>
    <w:rsid w:val="009B386F"/>
    <w:rsid w:val="009D2E7E"/>
    <w:rsid w:val="009F0A11"/>
    <w:rsid w:val="00A14723"/>
    <w:rsid w:val="00A30C97"/>
    <w:rsid w:val="00A34495"/>
    <w:rsid w:val="00A67D66"/>
    <w:rsid w:val="00AC512D"/>
    <w:rsid w:val="00B00440"/>
    <w:rsid w:val="00B35277"/>
    <w:rsid w:val="00B35CD2"/>
    <w:rsid w:val="00B758AF"/>
    <w:rsid w:val="00BA3756"/>
    <w:rsid w:val="00C14D41"/>
    <w:rsid w:val="00C22956"/>
    <w:rsid w:val="00C31BE0"/>
    <w:rsid w:val="00C445CF"/>
    <w:rsid w:val="00C56D84"/>
    <w:rsid w:val="00C63D73"/>
    <w:rsid w:val="00C7647A"/>
    <w:rsid w:val="00C80038"/>
    <w:rsid w:val="00CA6154"/>
    <w:rsid w:val="00D178F4"/>
    <w:rsid w:val="00D23B2E"/>
    <w:rsid w:val="00D3688F"/>
    <w:rsid w:val="00D83416"/>
    <w:rsid w:val="00D9020A"/>
    <w:rsid w:val="00D913F6"/>
    <w:rsid w:val="00DC7A9E"/>
    <w:rsid w:val="00DD11CD"/>
    <w:rsid w:val="00E05ADC"/>
    <w:rsid w:val="00E15562"/>
    <w:rsid w:val="00E30018"/>
    <w:rsid w:val="00E51DD2"/>
    <w:rsid w:val="00EA46C3"/>
    <w:rsid w:val="00EA67C5"/>
    <w:rsid w:val="00EA7750"/>
    <w:rsid w:val="00EC1E8F"/>
    <w:rsid w:val="00ED3471"/>
    <w:rsid w:val="00EE44F9"/>
    <w:rsid w:val="00F334D1"/>
    <w:rsid w:val="00F731C9"/>
    <w:rsid w:val="00F73583"/>
    <w:rsid w:val="00FC622E"/>
    <w:rsid w:val="00FD2A7B"/>
    <w:rsid w:val="00FD67C3"/>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Heading1">
    <w:name w:val="heading 1"/>
    <w:basedOn w:val="Normal"/>
    <w:next w:val="Normal"/>
    <w:link w:val="Heading1Char"/>
    <w:uiPriority w:val="9"/>
    <w:qFormat/>
    <w:rsid w:val="00F73583"/>
    <w:pPr>
      <w:keepNext/>
      <w:keepLines/>
      <w:numPr>
        <w:numId w:val="5"/>
      </w:numPr>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F73583"/>
    <w:pPr>
      <w:keepNext/>
      <w:keepLines/>
      <w:numPr>
        <w:ilvl w:val="1"/>
        <w:numId w:val="5"/>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F73583"/>
    <w:pPr>
      <w:keepNext/>
      <w:keepLines/>
      <w:numPr>
        <w:ilvl w:val="2"/>
        <w:numId w:val="5"/>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00440"/>
    <w:pPr>
      <w:keepNext/>
      <w:keepLines/>
      <w:numPr>
        <w:ilvl w:val="3"/>
        <w:numId w:val="5"/>
      </w:numPr>
      <w:spacing w:before="40"/>
      <w:ind w:left="862" w:hanging="862"/>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A1DA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1DA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1DA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1DA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DA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DAD"/>
    <w:pPr>
      <w:ind w:left="720"/>
      <w:contextualSpacing/>
    </w:pPr>
  </w:style>
  <w:style w:type="character" w:customStyle="1" w:styleId="Heading1Char">
    <w:name w:val="Heading 1 Char"/>
    <w:basedOn w:val="DefaultParagraphFont"/>
    <w:link w:val="Heading1"/>
    <w:uiPriority w:val="9"/>
    <w:rsid w:val="00F73583"/>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F7358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F73583"/>
    <w:rPr>
      <w:rFonts w:ascii="Arial" w:eastAsiaTheme="majorEastAsia" w:hAnsi="Arial" w:cstheme="majorBidi"/>
      <w:color w:val="000000" w:themeColor="text1"/>
      <w:sz w:val="24"/>
      <w:szCs w:val="24"/>
    </w:rPr>
  </w:style>
  <w:style w:type="character" w:customStyle="1" w:styleId="Heading4Char">
    <w:name w:val="Heading 4 Char"/>
    <w:basedOn w:val="DefaultParagraphFont"/>
    <w:link w:val="Heading4"/>
    <w:uiPriority w:val="9"/>
    <w:rsid w:val="00B00440"/>
    <w:rPr>
      <w:rFonts w:ascii="Arial" w:eastAsiaTheme="majorEastAsia" w:hAnsi="Arial" w:cstheme="majorBidi"/>
      <w:iCs/>
    </w:rPr>
  </w:style>
  <w:style w:type="character" w:customStyle="1" w:styleId="Heading5Char">
    <w:name w:val="Heading 5 Char"/>
    <w:basedOn w:val="DefaultParagraphFont"/>
    <w:link w:val="Heading5"/>
    <w:uiPriority w:val="9"/>
    <w:semiHidden/>
    <w:rsid w:val="001A1D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1D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A1D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DA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E75F7"/>
    <w:pPr>
      <w:spacing w:after="0"/>
    </w:pPr>
    <w:rPr>
      <w:sz w:val="20"/>
      <w:szCs w:val="20"/>
    </w:rPr>
  </w:style>
  <w:style w:type="character" w:customStyle="1" w:styleId="FootnoteTextChar">
    <w:name w:val="Footnote Text Char"/>
    <w:basedOn w:val="DefaultParagraphFont"/>
    <w:link w:val="FootnoteText"/>
    <w:uiPriority w:val="99"/>
    <w:semiHidden/>
    <w:rsid w:val="006E75F7"/>
    <w:rPr>
      <w:rFonts w:ascii="Arial" w:hAnsi="Arial"/>
      <w:sz w:val="20"/>
      <w:szCs w:val="20"/>
    </w:rPr>
  </w:style>
  <w:style w:type="character" w:styleId="FootnoteReference">
    <w:name w:val="footnote reference"/>
    <w:basedOn w:val="DefaultParagraphFont"/>
    <w:uiPriority w:val="99"/>
    <w:semiHidden/>
    <w:unhideWhenUsed/>
    <w:rsid w:val="006E75F7"/>
    <w:rPr>
      <w:vertAlign w:val="superscript"/>
    </w:rPr>
  </w:style>
  <w:style w:type="character" w:styleId="CommentReference">
    <w:name w:val="annotation reference"/>
    <w:basedOn w:val="DefaultParagraphFont"/>
    <w:uiPriority w:val="99"/>
    <w:semiHidden/>
    <w:unhideWhenUsed/>
    <w:rsid w:val="002C3FA4"/>
    <w:rPr>
      <w:sz w:val="16"/>
      <w:szCs w:val="16"/>
    </w:rPr>
  </w:style>
  <w:style w:type="paragraph" w:styleId="CommentText">
    <w:name w:val="annotation text"/>
    <w:basedOn w:val="Normal"/>
    <w:link w:val="CommentTextChar"/>
    <w:uiPriority w:val="99"/>
    <w:semiHidden/>
    <w:unhideWhenUsed/>
    <w:rsid w:val="002C3FA4"/>
    <w:rPr>
      <w:sz w:val="20"/>
      <w:szCs w:val="20"/>
    </w:rPr>
  </w:style>
  <w:style w:type="character" w:customStyle="1" w:styleId="CommentTextChar">
    <w:name w:val="Comment Text Char"/>
    <w:basedOn w:val="DefaultParagraphFont"/>
    <w:link w:val="CommentText"/>
    <w:uiPriority w:val="99"/>
    <w:semiHidden/>
    <w:rsid w:val="002C3FA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3FA4"/>
    <w:rPr>
      <w:b/>
      <w:bCs/>
    </w:rPr>
  </w:style>
  <w:style w:type="character" w:customStyle="1" w:styleId="CommentSubjectChar">
    <w:name w:val="Comment Subject Char"/>
    <w:basedOn w:val="CommentTextChar"/>
    <w:link w:val="CommentSubject"/>
    <w:uiPriority w:val="99"/>
    <w:semiHidden/>
    <w:rsid w:val="002C3FA4"/>
    <w:rPr>
      <w:rFonts w:ascii="Arial" w:hAnsi="Arial"/>
      <w:b/>
      <w:bCs/>
      <w:sz w:val="20"/>
      <w:szCs w:val="20"/>
    </w:rPr>
  </w:style>
  <w:style w:type="paragraph" w:styleId="BalloonText">
    <w:name w:val="Balloon Text"/>
    <w:basedOn w:val="Normal"/>
    <w:link w:val="BalloonTextChar"/>
    <w:uiPriority w:val="99"/>
    <w:semiHidden/>
    <w:unhideWhenUsed/>
    <w:rsid w:val="002C3FA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A4"/>
    <w:rPr>
      <w:rFonts w:ascii="Segoe UI" w:hAnsi="Segoe UI" w:cs="Segoe UI"/>
      <w:sz w:val="18"/>
      <w:szCs w:val="18"/>
    </w:rPr>
  </w:style>
  <w:style w:type="paragraph" w:styleId="Title">
    <w:name w:val="Title"/>
    <w:basedOn w:val="Normal"/>
    <w:next w:val="Normal"/>
    <w:link w:val="Title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0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C38F4"/>
    <w:pPr>
      <w:tabs>
        <w:tab w:val="center" w:pos="4703"/>
        <w:tab w:val="right" w:pos="9406"/>
      </w:tabs>
      <w:spacing w:after="0"/>
    </w:pPr>
  </w:style>
  <w:style w:type="character" w:customStyle="1" w:styleId="HeaderChar">
    <w:name w:val="Header Char"/>
    <w:basedOn w:val="DefaultParagraphFont"/>
    <w:link w:val="Header"/>
    <w:uiPriority w:val="99"/>
    <w:rsid w:val="008C38F4"/>
    <w:rPr>
      <w:rFonts w:ascii="Arial" w:hAnsi="Arial"/>
    </w:rPr>
  </w:style>
  <w:style w:type="paragraph" w:styleId="Footer">
    <w:name w:val="footer"/>
    <w:basedOn w:val="Normal"/>
    <w:link w:val="FooterChar"/>
    <w:uiPriority w:val="99"/>
    <w:unhideWhenUsed/>
    <w:rsid w:val="008C38F4"/>
    <w:pPr>
      <w:tabs>
        <w:tab w:val="center" w:pos="4703"/>
        <w:tab w:val="right" w:pos="9406"/>
      </w:tabs>
      <w:spacing w:after="0"/>
    </w:pPr>
  </w:style>
  <w:style w:type="character" w:customStyle="1" w:styleId="FooterChar">
    <w:name w:val="Footer Char"/>
    <w:basedOn w:val="DefaultParagraphFont"/>
    <w:link w:val="Footer"/>
    <w:uiPriority w:val="99"/>
    <w:rsid w:val="008C38F4"/>
    <w:rPr>
      <w:rFonts w:ascii="Arial" w:hAnsi="Arial"/>
    </w:rPr>
  </w:style>
  <w:style w:type="paragraph" w:styleId="TOC1">
    <w:name w:val="toc 1"/>
    <w:basedOn w:val="Normal"/>
    <w:next w:val="Normal"/>
    <w:autoRedefine/>
    <w:uiPriority w:val="39"/>
    <w:unhideWhenUsed/>
    <w:rsid w:val="003C16CA"/>
    <w:pPr>
      <w:tabs>
        <w:tab w:val="left" w:pos="480"/>
        <w:tab w:val="right" w:leader="dot" w:pos="9062"/>
      </w:tabs>
      <w:spacing w:after="100"/>
      <w:jc w:val="center"/>
    </w:pPr>
  </w:style>
  <w:style w:type="paragraph" w:styleId="TOC2">
    <w:name w:val="toc 2"/>
    <w:basedOn w:val="Normal"/>
    <w:next w:val="Normal"/>
    <w:autoRedefine/>
    <w:uiPriority w:val="39"/>
    <w:unhideWhenUsed/>
    <w:rsid w:val="003C16CA"/>
    <w:pPr>
      <w:spacing w:after="100"/>
      <w:ind w:left="220"/>
    </w:pPr>
  </w:style>
  <w:style w:type="paragraph" w:styleId="TOC3">
    <w:name w:val="toc 3"/>
    <w:basedOn w:val="Normal"/>
    <w:next w:val="Normal"/>
    <w:autoRedefine/>
    <w:uiPriority w:val="39"/>
    <w:unhideWhenUsed/>
    <w:rsid w:val="003C16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3909A81902145F4D9813E1194A3EE8F0" ma:contentTypeVersion="14" ma:contentTypeDescription="Yeni belge oluşturun." ma:contentTypeScope="" ma:versionID="551427bffe385d319d3e2ca8c4c716e7">
  <xsd:schema xmlns:xsd="http://www.w3.org/2001/XMLSchema" xmlns:xs="http://www.w3.org/2001/XMLSchema" xmlns:p="http://schemas.microsoft.com/office/2006/metadata/properties" xmlns:ns3="4cd71415-2e95-4485-b1d1-b2525a7441c6" xmlns:ns4="d671ed0b-00a0-490d-a03f-62d1af43cd6d" targetNamespace="http://schemas.microsoft.com/office/2006/metadata/properties" ma:root="true" ma:fieldsID="2ba8b536437da86183b0f5789c2b664c" ns3:_="" ns4:_="">
    <xsd:import namespace="4cd71415-2e95-4485-b1d1-b2525a7441c6"/>
    <xsd:import namespace="d671ed0b-00a0-490d-a03f-62d1af43cd6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71415-2e95-4485-b1d1-b2525a7441c6"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SharingHintHash" ma:index="10" nillable="true" ma:displayName="İpucu Paylaşımı Karması"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1ed0b-00a0-490d-a03f-62d1af43cd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671ed0b-00a0-490d-a03f-62d1af43cd6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2.xml><?xml version="1.0" encoding="utf-8"?>
<ds:datastoreItem xmlns:ds="http://schemas.openxmlformats.org/officeDocument/2006/customXml" ds:itemID="{BD1C2D64-DF6D-4102-88CA-751EA193B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d71415-2e95-4485-b1d1-b2525a7441c6"/>
    <ds:schemaRef ds:uri="d671ed0b-00a0-490d-a03f-62d1af43cd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d671ed0b-00a0-490d-a03f-62d1af43cd6d"/>
  </ds:schemaRefs>
</ds:datastoreItem>
</file>

<file path=customXml/itemProps4.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Template.dotx</Template>
  <TotalTime>2</TotalTime>
  <Pages>20</Pages>
  <Words>2048</Words>
  <Characters>13289</Characters>
  <Application>Microsoft Office Word</Application>
  <DocSecurity>0</DocSecurity>
  <Lines>591</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MUSTAFA BALABAN</cp:lastModifiedBy>
  <cp:revision>6</cp:revision>
  <cp:lastPrinted>2017-06-02T04:53:00Z</cp:lastPrinted>
  <dcterms:created xsi:type="dcterms:W3CDTF">2025-12-14T17:21:00Z</dcterms:created>
  <dcterms:modified xsi:type="dcterms:W3CDTF">2025-12-14T17:23:00Z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0x0101003909A81902145F4D9813E1194A3EE8F0</vt:lpwstr>
  </property>
</Properties>
</file>